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49D2" w:rsidRDefault="004E2F64" w:rsidP="004E2F64">
      <w:pPr>
        <w:pStyle w:val="Heading1"/>
      </w:pPr>
      <w:r>
        <w:t>COMP206-C</w:t>
      </w:r>
    </w:p>
    <w:p w:rsidR="004E2F64" w:rsidRDefault="004E2F64" w:rsidP="004E2F64">
      <w:pPr>
        <w:pStyle w:val="ListParagraph"/>
        <w:numPr>
          <w:ilvl w:val="0"/>
          <w:numId w:val="6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>
        <w:rPr>
          <w:rFonts w:ascii="Times" w:hAnsi="Times"/>
          <w:color w:val="000000" w:themeColor="text1"/>
          <w:sz w:val="24"/>
          <w:szCs w:val="24"/>
          <w:lang w:eastAsia="zh-CN"/>
        </w:rPr>
        <w:t>Datatype</w:t>
      </w:r>
    </w:p>
    <w:p w:rsidR="000D4FD6" w:rsidRPr="004E2F64" w:rsidRDefault="00B26200" w:rsidP="004E2F64">
      <w:pPr>
        <w:pStyle w:val="ListParagraph"/>
        <w:numPr>
          <w:ilvl w:val="1"/>
          <w:numId w:val="6"/>
        </w:numPr>
        <w:rPr>
          <w:rFonts w:ascii="Times" w:hAnsi="Times"/>
          <w:b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Integer numbers: </w:t>
      </w:r>
      <w:proofErr w:type="spellStart"/>
      <w:r w:rsidRPr="004E2F64">
        <w:rPr>
          <w:rFonts w:ascii="Times" w:hAnsi="Times"/>
          <w:b/>
          <w:color w:val="000000" w:themeColor="text1"/>
          <w:sz w:val="24"/>
          <w:szCs w:val="24"/>
          <w:lang w:eastAsia="zh-CN"/>
        </w:rPr>
        <w:t>int</w:t>
      </w:r>
      <w:proofErr w:type="spellEnd"/>
    </w:p>
    <w:p w:rsidR="000D4FD6" w:rsidRPr="004E2F64" w:rsidRDefault="00B26200" w:rsidP="004E2F64">
      <w:pPr>
        <w:pStyle w:val="ListParagraph"/>
        <w:numPr>
          <w:ilvl w:val="1"/>
          <w:numId w:val="6"/>
        </w:numPr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Floating point numbers of single precision: </w:t>
      </w:r>
      <w:r w:rsidRPr="004E2F64">
        <w:rPr>
          <w:rFonts w:ascii="Times" w:hAnsi="Times"/>
          <w:b/>
          <w:color w:val="000000" w:themeColor="text1"/>
          <w:sz w:val="24"/>
          <w:szCs w:val="24"/>
          <w:lang w:eastAsia="zh-CN"/>
        </w:rPr>
        <w:t>float</w:t>
      </w:r>
    </w:p>
    <w:p w:rsidR="000D4FD6" w:rsidRPr="004E2F64" w:rsidRDefault="00B26200" w:rsidP="004E2F64">
      <w:pPr>
        <w:pStyle w:val="ListParagraph"/>
        <w:numPr>
          <w:ilvl w:val="1"/>
          <w:numId w:val="6"/>
        </w:numPr>
        <w:rPr>
          <w:rFonts w:ascii="Times" w:hAnsi="Times"/>
          <w:b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Floating point numbers of double precision: </w:t>
      </w:r>
      <w:r w:rsidRPr="004E2F64">
        <w:rPr>
          <w:rFonts w:ascii="Times" w:hAnsi="Times"/>
          <w:b/>
          <w:color w:val="000000" w:themeColor="text1"/>
          <w:sz w:val="24"/>
          <w:szCs w:val="24"/>
          <w:lang w:eastAsia="zh-CN"/>
        </w:rPr>
        <w:t>double</w:t>
      </w:r>
    </w:p>
    <w:p w:rsidR="000D4FD6" w:rsidRPr="004E2F64" w:rsidRDefault="00B26200" w:rsidP="004E2F64">
      <w:pPr>
        <w:pStyle w:val="ListParagraph"/>
        <w:numPr>
          <w:ilvl w:val="1"/>
          <w:numId w:val="6"/>
        </w:numPr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Characters to represent text: </w:t>
      </w:r>
      <w:r w:rsidRPr="004E2F64">
        <w:rPr>
          <w:rFonts w:ascii="Times" w:hAnsi="Times"/>
          <w:b/>
          <w:color w:val="000000" w:themeColor="text1"/>
          <w:sz w:val="24"/>
          <w:szCs w:val="24"/>
          <w:lang w:eastAsia="zh-CN"/>
        </w:rPr>
        <w:t>char</w:t>
      </w:r>
    </w:p>
    <w:p w:rsid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eastAsia="zh-CN"/>
        </w:rPr>
      </w:pPr>
      <w:r>
        <w:rPr>
          <w:rFonts w:ascii="Times" w:hAnsi="Times"/>
          <w:color w:val="000000" w:themeColor="text1"/>
          <w:sz w:val="24"/>
          <w:szCs w:val="24"/>
          <w:lang w:eastAsia="zh-CN"/>
        </w:rPr>
        <w:t>Modifiers</w:t>
      </w:r>
    </w:p>
    <w:p w:rsidR="000D4FD6" w:rsidRPr="004E2F64" w:rsidRDefault="00B26200" w:rsidP="004E2F64">
      <w:pPr>
        <w:pStyle w:val="ListParagraph"/>
        <w:numPr>
          <w:ilvl w:val="1"/>
          <w:numId w:val="6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 xml:space="preserve">Short and long: change the number of bits used to represent an </w:t>
      </w:r>
      <w:proofErr w:type="spellStart"/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>int</w:t>
      </w:r>
      <w:proofErr w:type="spellEnd"/>
    </w:p>
    <w:p w:rsidR="000D4FD6" w:rsidRPr="004E2F64" w:rsidRDefault="00B26200" w:rsidP="004E2F64">
      <w:pPr>
        <w:pStyle w:val="ListParagraph"/>
        <w:numPr>
          <w:ilvl w:val="1"/>
          <w:numId w:val="6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>Signed and unsigned: determine whether one can represent negative numbers</w:t>
      </w:r>
    </w:p>
    <w:p w:rsidR="000D4FD6" w:rsidRDefault="00B26200" w:rsidP="004E2F64">
      <w:pPr>
        <w:pStyle w:val="ListParagraph"/>
        <w:numPr>
          <w:ilvl w:val="1"/>
          <w:numId w:val="6"/>
        </w:numPr>
        <w:rPr>
          <w:rFonts w:ascii="Times" w:hAnsi="Times"/>
          <w:color w:val="000000" w:themeColor="text1"/>
          <w:sz w:val="24"/>
          <w:szCs w:val="24"/>
          <w:lang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>Pointers store addresses in the computer's memory</w:t>
      </w:r>
    </w:p>
    <w:p w:rsidR="004E2F64" w:rsidRPr="004E2F64" w:rsidRDefault="004E2F64" w:rsidP="004E2F64">
      <w:pPr>
        <w:pStyle w:val="ListParagraph"/>
        <w:ind w:left="1080"/>
        <w:rPr>
          <w:rFonts w:ascii="Times" w:hAnsi="Times"/>
          <w:color w:val="000000" w:themeColor="text1"/>
          <w:sz w:val="24"/>
          <w:szCs w:val="24"/>
          <w:lang w:eastAsia="zh-CN"/>
        </w:rPr>
      </w:pPr>
    </w:p>
    <w:p w:rsidR="004E2F64" w:rsidRDefault="004E2F64" w:rsidP="004E2F64">
      <w:pPr>
        <w:pStyle w:val="ListParagraph"/>
        <w:numPr>
          <w:ilvl w:val="0"/>
          <w:numId w:val="6"/>
        </w:numPr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>
        <w:rPr>
          <w:rFonts w:ascii="Times" w:hAnsi="Times"/>
          <w:color w:val="000000" w:themeColor="text1"/>
          <w:sz w:val="24"/>
          <w:szCs w:val="24"/>
          <w:lang w:val="en-CA" w:eastAsia="zh-CN"/>
        </w:rPr>
        <w:t>Accessing Program Argument</w:t>
      </w:r>
    </w:p>
    <w:p w:rsid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noProof/>
          <w:color w:val="000000" w:themeColor="text1"/>
          <w:sz w:val="24"/>
          <w:szCs w:val="24"/>
          <w:lang w:val="en-CA" w:eastAsia="zh-CN"/>
        </w:rPr>
        <w:drawing>
          <wp:inline distT="0" distB="0" distL="0" distR="0" wp14:anchorId="5E158D86" wp14:editId="06CB379E">
            <wp:extent cx="3872753" cy="1661642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888" cy="166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</w:p>
    <w:p w:rsid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shd w:val="pct15" w:color="auto" w:fill="FFFFFF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shd w:val="pct15" w:color="auto" w:fill="FFFFFF"/>
          <w:lang w:val="en-CA" w:eastAsia="zh-CN"/>
        </w:rPr>
        <w:t>Function</w:t>
      </w:r>
    </w:p>
    <w:p w:rsidR="004E2F64" w:rsidRP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shd w:val="pct15" w:color="auto" w:fill="FFFFFF"/>
          <w:lang w:val="en-CA" w:eastAsia="zh-CN"/>
        </w:rPr>
      </w:pPr>
    </w:p>
    <w:p w:rsidR="000D4FD6" w:rsidRPr="004E2F64" w:rsidRDefault="00B26200" w:rsidP="004E2F64">
      <w:pPr>
        <w:pStyle w:val="ListParagraph"/>
        <w:numPr>
          <w:ilvl w:val="0"/>
          <w:numId w:val="9"/>
        </w:numPr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>A return type (can be void)</w:t>
      </w:r>
    </w:p>
    <w:p w:rsidR="000D4FD6" w:rsidRPr="004E2F64" w:rsidRDefault="00B26200" w:rsidP="004E2F64">
      <w:pPr>
        <w:pStyle w:val="ListParagraph"/>
        <w:numPr>
          <w:ilvl w:val="0"/>
          <w:numId w:val="9"/>
        </w:numPr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>A name (must be unique in the program)</w:t>
      </w:r>
    </w:p>
    <w:p w:rsidR="000D4FD6" w:rsidRPr="004E2F64" w:rsidRDefault="00B26200" w:rsidP="004E2F64">
      <w:pPr>
        <w:pStyle w:val="ListParagraph"/>
        <w:numPr>
          <w:ilvl w:val="0"/>
          <w:numId w:val="9"/>
        </w:numPr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>An argument list with types and variable names (can be empty)</w:t>
      </w:r>
    </w:p>
    <w:p w:rsidR="000D4FD6" w:rsidRPr="004E2F64" w:rsidRDefault="00B26200" w:rsidP="004E2F64">
      <w:pPr>
        <w:pStyle w:val="ListParagraph"/>
        <w:numPr>
          <w:ilvl w:val="0"/>
          <w:numId w:val="9"/>
        </w:numPr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eastAsia="zh-CN"/>
        </w:rPr>
        <w:t>A function body enclosed in {}</w:t>
      </w:r>
    </w:p>
    <w:p w:rsid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</w:p>
    <w:p w:rsidR="004E2F64" w:rsidRPr="00B672ED" w:rsidRDefault="004E2F64" w:rsidP="004E2F64">
      <w:pPr>
        <w:pStyle w:val="ListParagraph"/>
        <w:ind w:left="360"/>
        <w:rPr>
          <w:rFonts w:ascii="Britannic Bold" w:hAnsi="Britannic Bold"/>
          <w:color w:val="000000" w:themeColor="text1"/>
          <w:sz w:val="28"/>
          <w:szCs w:val="28"/>
          <w:shd w:val="pct15" w:color="auto" w:fill="FFFFFF"/>
          <w:lang w:val="en-CA" w:eastAsia="zh-CN"/>
        </w:rPr>
      </w:pPr>
      <w:r w:rsidRPr="00B672ED">
        <w:rPr>
          <w:rFonts w:ascii="Britannic Bold" w:hAnsi="Britannic Bold"/>
          <w:color w:val="000000" w:themeColor="text1"/>
          <w:sz w:val="28"/>
          <w:szCs w:val="28"/>
          <w:shd w:val="pct15" w:color="auto" w:fill="FFFFFF"/>
          <w:lang w:val="en-CA" w:eastAsia="zh-CN"/>
        </w:rPr>
        <w:t>Array</w:t>
      </w:r>
    </w:p>
    <w:p w:rsidR="004E2F64" w:rsidRP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In order to store more than one value within the same variable, C provides simple arrays:</w:t>
      </w:r>
    </w:p>
    <w:p w:rsidR="004E2F64" w:rsidRPr="004E2F64" w:rsidRDefault="004E2F64" w:rsidP="00191743">
      <w:pPr>
        <w:pStyle w:val="ListParagraph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proofErr w:type="spellStart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int</w:t>
      </w:r>
      <w:proofErr w:type="spellEnd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 </w:t>
      </w:r>
      <w:proofErr w:type="spellStart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hourly_prices</w:t>
      </w:r>
      <w:proofErr w:type="spellEnd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[24];</w:t>
      </w:r>
    </w:p>
    <w:p w:rsidR="004E2F64" w:rsidRP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</w:p>
    <w:p w:rsidR="004E2F64" w:rsidRP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A54426">
        <w:rPr>
          <w:rFonts w:ascii="Times" w:hAnsi="Times"/>
          <w:b/>
          <w:color w:val="000000" w:themeColor="text1"/>
          <w:sz w:val="24"/>
          <w:szCs w:val="24"/>
          <w:lang w:val="en-CA" w:eastAsia="zh-CN"/>
        </w:rPr>
        <w:t>We must provide the size when declaring the variable</w:t>
      </w:r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, but it can be left off when specifying a function argument: </w:t>
      </w:r>
    </w:p>
    <w:p w:rsidR="004E2F64" w:rsidRPr="004E2F64" w:rsidRDefault="004E2F64" w:rsidP="00191743">
      <w:pPr>
        <w:pStyle w:val="ListParagraph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proofErr w:type="spellStart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int</w:t>
      </w:r>
      <w:proofErr w:type="spellEnd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 xml:space="preserve"> main( </w:t>
      </w:r>
      <w:proofErr w:type="spellStart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int</w:t>
      </w:r>
      <w:proofErr w:type="spellEnd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 xml:space="preserve"> </w:t>
      </w:r>
      <w:proofErr w:type="spellStart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argc</w:t>
      </w:r>
      <w:proofErr w:type="spellEnd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, char *</w:t>
      </w:r>
      <w:proofErr w:type="spellStart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argv</w:t>
      </w:r>
      <w:proofErr w:type="spellEnd"/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[] )</w:t>
      </w:r>
    </w:p>
    <w:p w:rsidR="004E2F64" w:rsidRDefault="004E2F64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  <w:r w:rsidRPr="004E2F64">
        <w:rPr>
          <w:rFonts w:ascii="Times" w:hAnsi="Times"/>
          <w:color w:val="000000" w:themeColor="text1"/>
          <w:sz w:val="24"/>
          <w:szCs w:val="24"/>
          <w:lang w:val="en-CA" w:eastAsia="zh-CN"/>
        </w:rPr>
        <w:t>In this case, the size is decided by the calling function (e.g., here we can type any number of arguments</w:t>
      </w:r>
    </w:p>
    <w:p w:rsidR="00847785" w:rsidRDefault="00847785" w:rsidP="004E2F64">
      <w:pPr>
        <w:pStyle w:val="ListParagraph"/>
        <w:ind w:left="360"/>
        <w:rPr>
          <w:rFonts w:ascii="Times" w:hAnsi="Times"/>
          <w:color w:val="000000" w:themeColor="text1"/>
          <w:sz w:val="24"/>
          <w:szCs w:val="24"/>
          <w:lang w:val="en-CA" w:eastAsia="zh-CN"/>
        </w:rPr>
      </w:pPr>
    </w:p>
    <w:p w:rsidR="00847785" w:rsidRPr="00B672ED" w:rsidRDefault="00847785" w:rsidP="00847785">
      <w:pPr>
        <w:pStyle w:val="ListParagraph"/>
        <w:ind w:left="0"/>
        <w:rPr>
          <w:rFonts w:ascii="Britannic Bold" w:hAnsi="Britannic Bold"/>
          <w:color w:val="000000" w:themeColor="text1"/>
          <w:sz w:val="28"/>
          <w:szCs w:val="28"/>
          <w:shd w:val="pct15" w:color="auto" w:fill="FFFFFF"/>
          <w:lang w:val="en-CA" w:eastAsia="zh-CN"/>
        </w:rPr>
      </w:pPr>
      <w:r w:rsidRPr="00B672ED">
        <w:rPr>
          <w:rFonts w:ascii="Britannic Bold" w:hAnsi="Britannic Bold"/>
          <w:color w:val="000000" w:themeColor="text1"/>
          <w:sz w:val="28"/>
          <w:szCs w:val="28"/>
          <w:shd w:val="pct15" w:color="auto" w:fill="FFFFFF"/>
          <w:lang w:val="en-CA" w:eastAsia="zh-CN"/>
        </w:rPr>
        <w:lastRenderedPageBreak/>
        <w:t>String</w:t>
      </w:r>
    </w:p>
    <w:p w:rsidR="00847785" w:rsidRDefault="00847785" w:rsidP="00847785">
      <w:pPr>
        <w:pStyle w:val="ListParagraph"/>
        <w:ind w:left="0"/>
        <w:rPr>
          <w:rFonts w:ascii="Times" w:hAnsi="Times"/>
          <w:color w:val="000000" w:themeColor="text1"/>
          <w:sz w:val="24"/>
          <w:szCs w:val="24"/>
          <w:shd w:val="pct15" w:color="auto" w:fill="FFFFFF"/>
          <w:lang w:val="en-CA" w:eastAsia="zh-CN"/>
        </w:rPr>
      </w:pPr>
    </w:p>
    <w:p w:rsidR="00847785" w:rsidRPr="00847785" w:rsidRDefault="00847785" w:rsidP="00847785">
      <w:pPr>
        <w:pStyle w:val="ListParagraph"/>
        <w:numPr>
          <w:ilvl w:val="0"/>
          <w:numId w:val="10"/>
        </w:numPr>
        <w:spacing w:line="240" w:lineRule="auto"/>
        <w:rPr>
          <w:rFonts w:ascii="Times" w:hAnsi="Times"/>
          <w:color w:val="000000" w:themeColor="text1"/>
          <w:sz w:val="24"/>
          <w:szCs w:val="24"/>
          <w:shd w:val="pct15" w:color="auto" w:fill="FFFFFF"/>
          <w:lang w:val="en-CA" w:eastAsia="zh-CN"/>
        </w:rPr>
      </w:pPr>
      <w:r>
        <w:rPr>
          <w:rFonts w:ascii="Times" w:hAnsi="Times"/>
          <w:color w:val="000000" w:themeColor="text1"/>
          <w:sz w:val="24"/>
          <w:szCs w:val="24"/>
          <w:lang w:val="en-CA" w:eastAsia="zh-CN"/>
        </w:rPr>
        <w:t>Single Characters</w:t>
      </w:r>
    </w:p>
    <w:p w:rsidR="00847785" w:rsidRPr="00847785" w:rsidRDefault="00847785" w:rsidP="00847785">
      <w:pPr>
        <w:spacing w:after="0" w:line="240" w:lineRule="auto"/>
        <w:ind w:left="360"/>
        <w:contextualSpacing/>
        <w:rPr>
          <w:rFonts w:ascii="Times" w:eastAsiaTheme="minorEastAsia" w:hAnsi="Times"/>
          <w:b/>
          <w:color w:val="000000" w:themeColor="text1"/>
          <w:kern w:val="24"/>
          <w:sz w:val="24"/>
          <w:szCs w:val="24"/>
          <w:lang w:eastAsia="zh-CN"/>
        </w:rPr>
      </w:pPr>
      <w:r w:rsidRPr="00847785">
        <w:rPr>
          <w:rFonts w:ascii="Times" w:eastAsiaTheme="minorEastAsia" w:hAnsi="Times"/>
          <w:b/>
          <w:color w:val="000000" w:themeColor="text1"/>
          <w:kern w:val="24"/>
          <w:sz w:val="24"/>
          <w:szCs w:val="24"/>
          <w:lang w:eastAsia="zh-CN"/>
        </w:rPr>
        <w:t>Single quotes for literals</w:t>
      </w:r>
    </w:p>
    <w:p w:rsidR="00847785" w:rsidRPr="00847785" w:rsidRDefault="001138DF" w:rsidP="00847785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char char_variable = ‘w’;</w:t>
      </w:r>
    </w:p>
    <w:p w:rsidR="00847785" w:rsidRPr="00847785" w:rsidRDefault="00847785" w:rsidP="00847785">
      <w:pPr>
        <w:spacing w:after="0" w:line="240" w:lineRule="auto"/>
        <w:ind w:left="360"/>
        <w:contextualSpacing/>
        <w:rPr>
          <w:rFonts w:ascii="Times" w:eastAsiaTheme="minorEastAsia" w:hAnsi="Times"/>
          <w:b/>
          <w:color w:val="000000" w:themeColor="text1"/>
          <w:kern w:val="24"/>
          <w:sz w:val="24"/>
          <w:szCs w:val="24"/>
          <w:lang w:eastAsia="zh-CN"/>
        </w:rPr>
      </w:pPr>
      <w:r w:rsidRPr="00847785">
        <w:rPr>
          <w:rFonts w:ascii="Times" w:eastAsiaTheme="minorEastAsia" w:hAnsi="Times"/>
          <w:b/>
          <w:color w:val="000000" w:themeColor="text1"/>
          <w:kern w:val="24"/>
          <w:sz w:val="24"/>
          <w:szCs w:val="24"/>
          <w:lang w:eastAsia="zh-CN"/>
        </w:rPr>
        <w:t>Math allows moving alphabetically forward or backwards, finding relative positions</w:t>
      </w:r>
    </w:p>
    <w:p w:rsidR="0003017F" w:rsidRPr="00847785" w:rsidRDefault="001138DF" w:rsidP="00847785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847785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char_variab</w:t>
      </w:r>
      <w:r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le</w:t>
      </w:r>
      <w:r w:rsidR="00847785"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 </w:t>
      </w:r>
      <w:r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++; (it now = ‘x’);</w:t>
      </w:r>
    </w:p>
    <w:p w:rsidR="00847785" w:rsidRPr="00847785" w:rsidRDefault="001138DF" w:rsidP="00847785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char_variable - ‘a’ (tells you what position in alphabet, 23 here)</w:t>
      </w:r>
    </w:p>
    <w:p w:rsidR="00847785" w:rsidRPr="00847785" w:rsidRDefault="00847785" w:rsidP="00847785">
      <w:pPr>
        <w:spacing w:after="0" w:line="240" w:lineRule="auto"/>
        <w:ind w:left="360"/>
        <w:contextualSpacing/>
        <w:rPr>
          <w:rFonts w:ascii="Times" w:eastAsiaTheme="minorEastAsia" w:hAnsi="Times"/>
          <w:b/>
          <w:color w:val="000000" w:themeColor="text1"/>
          <w:kern w:val="24"/>
          <w:sz w:val="24"/>
          <w:szCs w:val="24"/>
          <w:lang w:eastAsia="zh-CN"/>
        </w:rPr>
      </w:pPr>
      <w:r w:rsidRPr="00847785">
        <w:rPr>
          <w:rFonts w:ascii="Times" w:eastAsiaTheme="minorEastAsia" w:hAnsi="Times"/>
          <w:b/>
          <w:color w:val="000000" w:themeColor="text1"/>
          <w:kern w:val="24"/>
          <w:sz w:val="24"/>
          <w:szCs w:val="24"/>
          <w:lang w:eastAsia="zh-CN"/>
        </w:rPr>
        <w:t xml:space="preserve">Logic works via alphabetical order </w:t>
      </w:r>
    </w:p>
    <w:p w:rsidR="0003017F" w:rsidRPr="00847785" w:rsidRDefault="001138DF" w:rsidP="00847785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char_variable == ‘x’ (evals true)</w:t>
      </w:r>
    </w:p>
    <w:p w:rsidR="00847785" w:rsidRPr="00847785" w:rsidRDefault="00847785" w:rsidP="00847785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char_variable == ‘X’ (evals false)</w:t>
      </w:r>
    </w:p>
    <w:p w:rsidR="0003017F" w:rsidRPr="00847785" w:rsidRDefault="001138DF" w:rsidP="00847785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char_variable &gt; ‘z’ (evals false)</w:t>
      </w:r>
    </w:p>
    <w:p w:rsidR="00847785" w:rsidRPr="00847785" w:rsidRDefault="00847785" w:rsidP="00847785">
      <w:pPr>
        <w:spacing w:after="0" w:line="216" w:lineRule="auto"/>
        <w:ind w:left="72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</w:p>
    <w:p w:rsidR="00847785" w:rsidRDefault="00847785" w:rsidP="00847785">
      <w:pPr>
        <w:pStyle w:val="ListParagraph"/>
        <w:numPr>
          <w:ilvl w:val="0"/>
          <w:numId w:val="10"/>
        </w:numPr>
        <w:spacing w:after="0" w:line="216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Strings</w:t>
      </w:r>
    </w:p>
    <w:p w:rsidR="00DF6709" w:rsidRPr="00DF6709" w:rsidRDefault="00DF6709" w:rsidP="00DF6709">
      <w:pPr>
        <w:pStyle w:val="ListParagraph"/>
        <w:spacing w:after="0" w:line="216" w:lineRule="auto"/>
        <w:ind w:left="360"/>
        <w:rPr>
          <w:rFonts w:ascii="Times" w:eastAsia="Times New Roman" w:hAnsi="Times" w:cs="Times New Roman"/>
          <w:color w:val="auto"/>
          <w:sz w:val="18"/>
          <w:szCs w:val="18"/>
          <w:lang w:val="en-CA" w:eastAsia="zh-CN"/>
        </w:rPr>
      </w:pPr>
      <w:r>
        <w:rPr>
          <w:rFonts w:ascii="Times" w:eastAsia="Times New Roman" w:hAnsi="Times" w:cs="Times New Roman"/>
          <w:b/>
          <w:noProof/>
          <w:color w:val="auto"/>
          <w:sz w:val="24"/>
          <w:szCs w:val="24"/>
          <w:lang w:val="en-CA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4040842</wp:posOffset>
                </wp:positionH>
                <wp:positionV relativeFrom="paragraph">
                  <wp:posOffset>120986</wp:posOffset>
                </wp:positionV>
                <wp:extent cx="1438424" cy="262218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424" cy="262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709" w:rsidRPr="00DF6709" w:rsidRDefault="00DF670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char name[at least 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18.2pt;margin-top:9.55pt;width:113.25pt;height:2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" filled="f" stroked="f" strokeweight=".5pt">
                <v:textbox>
                  <w:txbxContent>
                    <w:p w:rsidR="00DF6709" w:rsidRPr="00DF6709" w:rsidRDefault="00DF6709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char name[at least 6]</w:t>
                      </w:r>
                    </w:p>
                  </w:txbxContent>
                </v:textbox>
              </v:shape>
            </w:pict>
          </mc:Fallback>
        </mc:AlternateContent>
      </w:r>
    </w:p>
    <w:p w:rsidR="0003017F" w:rsidRPr="00847785" w:rsidRDefault="001138DF" w:rsidP="00847785">
      <w:pPr>
        <w:pStyle w:val="ListParagraph"/>
        <w:ind w:left="360"/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</w:pPr>
      <w:r w:rsidRPr="00847785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>Arrays of characters</w:t>
      </w:r>
      <w:r w:rsidR="00847785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 xml:space="preserve"> </w:t>
      </w:r>
      <w:r w:rsidR="00847785"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(no such type “String” in C)</w:t>
      </w:r>
    </w:p>
    <w:p w:rsidR="0003017F" w:rsidRPr="00847785" w:rsidRDefault="00DF6709" w:rsidP="00847785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>
        <w:rPr>
          <w:rFonts w:ascii="Times" w:eastAsia="Times New Roman" w:hAnsi="Times" w:cs="Times New Roman"/>
          <w:noProof/>
          <w:color w:val="auto"/>
          <w:sz w:val="24"/>
          <w:szCs w:val="24"/>
          <w:lang w:val="en-CA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5378562</wp:posOffset>
                </wp:positionH>
                <wp:positionV relativeFrom="paragraph">
                  <wp:posOffset>71606</wp:posOffset>
                </wp:positionV>
                <wp:extent cx="0" cy="510988"/>
                <wp:effectExtent l="0" t="0" r="12700" b="101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09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6AAC0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5pt,5.65pt" to="423.5pt,4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" strokecolor="black [3200]" strokeweight=".5pt">
                <v:stroke joinstyle="miter"/>
              </v:line>
            </w:pict>
          </mc:Fallback>
        </mc:AlternateContent>
      </w:r>
      <w:r>
        <w:rPr>
          <w:rFonts w:ascii="Times" w:eastAsia="Times New Roman" w:hAnsi="Times" w:cs="Times New Roman"/>
          <w:noProof/>
          <w:color w:val="auto"/>
          <w:sz w:val="24"/>
          <w:szCs w:val="24"/>
          <w:lang w:val="en-CA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2756423</wp:posOffset>
                </wp:positionH>
                <wp:positionV relativeFrom="paragraph">
                  <wp:posOffset>77993</wp:posOffset>
                </wp:positionV>
                <wp:extent cx="2622177" cy="0"/>
                <wp:effectExtent l="25400" t="63500" r="0" b="762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21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1914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17.05pt;margin-top:6.15pt;width:206.4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" strokecolor="black [3200]" strokeweight=".5pt">
                <v:stroke endarrow="block" joinstyle="miter"/>
              </v:shape>
            </w:pict>
          </mc:Fallback>
        </mc:AlternateContent>
      </w:r>
      <w:r w:rsidR="001138DF"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E.g. char name[100] = “David”;</w:t>
      </w:r>
    </w:p>
    <w:p w:rsidR="001D01CE" w:rsidRDefault="001138DF" w:rsidP="001D01CE">
      <w:pPr>
        <w:pStyle w:val="ListParagraph"/>
        <w:ind w:left="360"/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</w:pPr>
      <w:r w:rsidRPr="00847785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>Each element is a character stored using the ASCII table</w:t>
      </w:r>
    </w:p>
    <w:p w:rsidR="001D01CE" w:rsidRPr="001D01CE" w:rsidRDefault="001D01CE" w:rsidP="001D01CE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847785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A mapping between our printable letters and the 0’s and 1’s in memory</w:t>
      </w:r>
    </w:p>
    <w:p w:rsidR="0003017F" w:rsidRPr="001D01CE" w:rsidRDefault="001138DF" w:rsidP="001D01CE">
      <w:pPr>
        <w:pStyle w:val="ListParagraph"/>
        <w:ind w:left="360"/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</w:pPr>
      <w:r w:rsidRPr="001D01CE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>Must be “null terminated” with the special ‘\0’</w:t>
      </w:r>
      <w:r w:rsidR="00DF6709" w:rsidRPr="001D01CE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 xml:space="preserve"> NULL value, with ASCII integer </w:t>
      </w:r>
      <w:r w:rsidRPr="001D01CE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>representation 0</w:t>
      </w:r>
      <w:r w:rsidR="00DF6709" w:rsidRPr="001D01CE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>.</w:t>
      </w:r>
      <w:r w:rsidR="001D01CE" w:rsidRPr="001D01CE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 xml:space="preserve"> </w:t>
      </w:r>
      <w:r w:rsidRPr="001D01CE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We get \0 at the end of our string for free when we create it with the “…” syntax.</w:t>
      </w:r>
      <w:r w:rsidR="001D01CE" w:rsidRPr="001D01CE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 But t</w:t>
      </w:r>
      <w:r w:rsidRPr="001D01CE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his can lead us to start forgetting to add it when we create, e.g., </w:t>
      </w:r>
    </w:p>
    <w:p w:rsidR="0003017F" w:rsidRPr="001D01CE" w:rsidRDefault="001138DF" w:rsidP="001D01CE">
      <w:pPr>
        <w:pStyle w:val="ListParagraph"/>
        <w:ind w:left="360"/>
        <w:jc w:val="center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char </w:t>
      </w:r>
      <w:proofErr w:type="spellStart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str</w:t>
      </w:r>
      <w:proofErr w:type="spellEnd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[10];</w:t>
      </w:r>
    </w:p>
    <w:p w:rsidR="0003017F" w:rsidRPr="001D01CE" w:rsidRDefault="001138DF" w:rsidP="001D01CE">
      <w:pPr>
        <w:pStyle w:val="ListParagraph"/>
        <w:ind w:left="360"/>
        <w:jc w:val="center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str</w:t>
      </w:r>
      <w:proofErr w:type="spellEnd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[0] = ‘h’;</w:t>
      </w:r>
    </w:p>
    <w:p w:rsidR="0003017F" w:rsidRPr="001D01CE" w:rsidRDefault="001138DF" w:rsidP="001D01CE">
      <w:pPr>
        <w:pStyle w:val="ListParagraph"/>
        <w:ind w:left="360"/>
        <w:jc w:val="center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str</w:t>
      </w:r>
      <w:proofErr w:type="spellEnd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[1] = ‘</w:t>
      </w:r>
      <w:proofErr w:type="spellStart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i</w:t>
      </w:r>
      <w:proofErr w:type="spellEnd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’;</w:t>
      </w:r>
    </w:p>
    <w:p w:rsidR="0003017F" w:rsidRPr="001D01CE" w:rsidRDefault="001138DF" w:rsidP="001D01CE">
      <w:pPr>
        <w:pStyle w:val="ListParagraph"/>
        <w:ind w:left="360"/>
        <w:jc w:val="center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str</w:t>
      </w:r>
      <w:proofErr w:type="spellEnd"/>
      <w:r w:rsidRPr="001D01CE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[2] = ‘\0’;</w:t>
      </w:r>
    </w:p>
    <w:p w:rsidR="0003017F" w:rsidRPr="00847785" w:rsidRDefault="0003017F" w:rsidP="00847785">
      <w:pPr>
        <w:pStyle w:val="ListParagraph"/>
        <w:ind w:left="360"/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</w:pPr>
    </w:p>
    <w:p w:rsidR="0003017F" w:rsidRDefault="001138DF" w:rsidP="00DF6709">
      <w:pPr>
        <w:pStyle w:val="ListParagraph"/>
        <w:ind w:left="360"/>
        <w:rPr>
          <w:rFonts w:ascii="Times" w:eastAsia="Times New Roman" w:hAnsi="Times" w:cs="Times New Roman"/>
          <w:color w:val="auto"/>
          <w:sz w:val="24"/>
          <w:szCs w:val="24"/>
          <w:u w:val="single"/>
          <w:lang w:val="en-CA" w:eastAsia="zh-CN"/>
        </w:rPr>
      </w:pPr>
      <w:r w:rsidRPr="00DF6709">
        <w:rPr>
          <w:rFonts w:ascii="Times" w:eastAsia="Times New Roman" w:hAnsi="Times" w:cs="Times New Roman"/>
          <w:color w:val="auto"/>
          <w:sz w:val="24"/>
          <w:szCs w:val="24"/>
          <w:u w:val="single"/>
          <w:lang w:val="en-CA" w:eastAsia="zh-CN"/>
        </w:rPr>
        <w:t xml:space="preserve">Claim: Without the \0, </w:t>
      </w:r>
      <w:proofErr w:type="spellStart"/>
      <w:r w:rsidRPr="00DF6709">
        <w:rPr>
          <w:rFonts w:ascii="Times" w:eastAsia="Times New Roman" w:hAnsi="Times" w:cs="Times New Roman"/>
          <w:color w:val="auto"/>
          <w:sz w:val="24"/>
          <w:szCs w:val="24"/>
          <w:u w:val="single"/>
          <w:lang w:val="en-CA" w:eastAsia="zh-CN"/>
        </w:rPr>
        <w:t>printf</w:t>
      </w:r>
      <w:proofErr w:type="spellEnd"/>
      <w:r w:rsidRPr="00DF6709">
        <w:rPr>
          <w:rFonts w:ascii="Times" w:eastAsia="Times New Roman" w:hAnsi="Times" w:cs="Times New Roman"/>
          <w:color w:val="auto"/>
          <w:sz w:val="24"/>
          <w:szCs w:val="24"/>
          <w:u w:val="single"/>
          <w:lang w:val="en-CA" w:eastAsia="zh-CN"/>
        </w:rPr>
        <w:t xml:space="preserve"> could not work.</w:t>
      </w:r>
    </w:p>
    <w:p w:rsidR="00DF6709" w:rsidRPr="00DF6709" w:rsidRDefault="00DF6709" w:rsidP="00DF6709">
      <w:pPr>
        <w:pStyle w:val="ListParagraph"/>
        <w:ind w:left="360"/>
        <w:rPr>
          <w:rFonts w:ascii="Times" w:eastAsia="Times New Roman" w:hAnsi="Times" w:cs="Times New Roman"/>
          <w:color w:val="auto"/>
          <w:sz w:val="24"/>
          <w:szCs w:val="24"/>
          <w:u w:val="single"/>
          <w:lang w:val="en-CA" w:eastAsia="zh-CN"/>
        </w:rPr>
      </w:pPr>
    </w:p>
    <w:p w:rsidR="0003017F" w:rsidRPr="00DF6709" w:rsidRDefault="001138DF" w:rsidP="00DF6709">
      <w:pPr>
        <w:pStyle w:val="ListParagraph"/>
        <w:ind w:left="360"/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</w:pPr>
      <w:r w:rsidRPr="00DF6709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>Double quotes for literals:</w:t>
      </w:r>
    </w:p>
    <w:p w:rsidR="00DF6709" w:rsidRPr="00DF6709" w:rsidRDefault="00DF6709" w:rsidP="00DF6709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char </w:t>
      </w:r>
      <w:proofErr w:type="spellStart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str_var</w:t>
      </w:r>
      <w:proofErr w:type="spellEnd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[100] = “hello”;</w:t>
      </w:r>
    </w:p>
    <w:p w:rsidR="0003017F" w:rsidRPr="00DF6709" w:rsidRDefault="001138DF" w:rsidP="00DF6709">
      <w:pPr>
        <w:pStyle w:val="ListParagraph"/>
        <w:ind w:left="360"/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</w:pPr>
      <w:r w:rsidRPr="00DF6709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>Doesn’t work with math</w:t>
      </w:r>
    </w:p>
    <w:p w:rsidR="00DF6709" w:rsidRPr="00DF6709" w:rsidRDefault="00DF6709" w:rsidP="00DF6709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str_var</w:t>
      </w:r>
      <w:proofErr w:type="spellEnd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++; (error);</w:t>
      </w:r>
    </w:p>
    <w:p w:rsidR="00DF6709" w:rsidRPr="00DF6709" w:rsidRDefault="00DF6709" w:rsidP="00DF6709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str_var</w:t>
      </w:r>
      <w:proofErr w:type="spellEnd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 – “</w:t>
      </w:r>
      <w:proofErr w:type="spellStart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jello</w:t>
      </w:r>
      <w:proofErr w:type="spellEnd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” (nothing related to ’h’ – ‘j’)</w:t>
      </w:r>
    </w:p>
    <w:p w:rsidR="0003017F" w:rsidRPr="00DF6709" w:rsidRDefault="001138DF" w:rsidP="00DF6709">
      <w:pPr>
        <w:pStyle w:val="ListParagraph"/>
        <w:ind w:left="360"/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</w:pPr>
      <w:r w:rsidRPr="00DF6709">
        <w:rPr>
          <w:rFonts w:ascii="Times" w:eastAsia="Times New Roman" w:hAnsi="Times" w:cs="Times New Roman"/>
          <w:b/>
          <w:color w:val="auto"/>
          <w:sz w:val="24"/>
          <w:szCs w:val="24"/>
          <w:lang w:val="en-CA" w:eastAsia="zh-CN"/>
        </w:rPr>
        <w:t xml:space="preserve">Logic operators don’t work </w:t>
      </w:r>
    </w:p>
    <w:p w:rsidR="00DF6709" w:rsidRPr="00DF6709" w:rsidRDefault="00DF6709" w:rsidP="00DF6709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str_var</w:t>
      </w:r>
      <w:proofErr w:type="spellEnd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 == “hello” (incorrect)</w:t>
      </w:r>
    </w:p>
    <w:p w:rsidR="00847785" w:rsidRDefault="00DF6709" w:rsidP="00DF6709">
      <w:pPr>
        <w:pStyle w:val="ListParagraph"/>
        <w:numPr>
          <w:ilvl w:val="1"/>
          <w:numId w:val="10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str_var</w:t>
      </w:r>
      <w:proofErr w:type="spellEnd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 &gt; “</w:t>
      </w:r>
      <w:proofErr w:type="spellStart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jello</w:t>
      </w:r>
      <w:proofErr w:type="spellEnd"/>
      <w:r w:rsidRPr="00DF670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” (incorrect)</w:t>
      </w:r>
    </w:p>
    <w:p w:rsidR="00DF6709" w:rsidRDefault="00DF6709" w:rsidP="00DF6709">
      <w:pPr>
        <w:pStyle w:val="ListParagraph"/>
        <w:ind w:left="1080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</w:p>
    <w:p w:rsidR="00DF6709" w:rsidRDefault="00DF6709" w:rsidP="00DF6709">
      <w:pPr>
        <w:pStyle w:val="ListParagraph"/>
        <w:numPr>
          <w:ilvl w:val="0"/>
          <w:numId w:val="17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Break down the string into its characters</w:t>
      </w:r>
    </w:p>
    <w:p w:rsidR="00DF6709" w:rsidRPr="00DF6709" w:rsidRDefault="00DF6709" w:rsidP="00DF6709">
      <w:pPr>
        <w:spacing w:before="200" w:after="0" w:line="240" w:lineRule="auto"/>
        <w:ind w:left="720"/>
        <w:contextualSpacing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char 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str_var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[100] = ”hello”; </w:t>
      </w:r>
    </w:p>
    <w:p w:rsidR="00DF6709" w:rsidRPr="00DF6709" w:rsidRDefault="00DF6709" w:rsidP="00DF6709">
      <w:pPr>
        <w:spacing w:before="200" w:after="0" w:line="240" w:lineRule="auto"/>
        <w:ind w:left="720"/>
        <w:contextualSpacing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for( 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int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 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pos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=0; 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pos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&lt;100; 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pos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++ ){</w:t>
      </w:r>
    </w:p>
    <w:p w:rsidR="00DF6709" w:rsidRPr="00DF6709" w:rsidRDefault="00DF6709" w:rsidP="00DF6709">
      <w:pPr>
        <w:spacing w:before="200" w:after="0" w:line="240" w:lineRule="auto"/>
        <w:ind w:left="720"/>
        <w:contextualSpacing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    if( 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str_var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[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pos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] == ‘\0’ ) break;  </w:t>
      </w:r>
    </w:p>
    <w:p w:rsidR="00DF6709" w:rsidRPr="00DF6709" w:rsidRDefault="00DF6709" w:rsidP="00DF6709">
      <w:pPr>
        <w:spacing w:before="200" w:after="0" w:line="240" w:lineRule="auto"/>
        <w:ind w:left="720"/>
        <w:contextualSpacing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    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printf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 xml:space="preserve">( “%c”, 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str_var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[</w:t>
      </w:r>
      <w:proofErr w:type="spellStart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pos</w:t>
      </w:r>
      <w:proofErr w:type="spellEnd"/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] );</w:t>
      </w:r>
    </w:p>
    <w:p w:rsidR="00DF6709" w:rsidRDefault="00DF6709" w:rsidP="00DF6709">
      <w:pPr>
        <w:spacing w:before="200" w:after="0" w:line="240" w:lineRule="auto"/>
        <w:ind w:left="720"/>
        <w:contextualSpacing/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</w:pPr>
      <w:r w:rsidRPr="00DF6709">
        <w:rPr>
          <w:rFonts w:ascii="Times" w:eastAsiaTheme="minorEastAsia" w:hAnsi="Times"/>
          <w:color w:val="000000" w:themeColor="text1"/>
          <w:kern w:val="24"/>
          <w:sz w:val="22"/>
          <w:szCs w:val="22"/>
          <w:lang w:eastAsia="zh-CN"/>
        </w:rPr>
        <w:t>}</w:t>
      </w:r>
    </w:p>
    <w:p w:rsidR="001D01CE" w:rsidRDefault="001D01CE" w:rsidP="001D01CE">
      <w:pPr>
        <w:pStyle w:val="ListParagraph"/>
        <w:numPr>
          <w:ilvl w:val="0"/>
          <w:numId w:val="18"/>
        </w:num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1D01CE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lastRenderedPageBreak/>
        <w:t>Find length</w:t>
      </w:r>
    </w:p>
    <w:p w:rsidR="00B672ED" w:rsidRDefault="001D01CE" w:rsidP="00B672ED">
      <w:pPr>
        <w:spacing w:before="200"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DF6709">
        <w:rPr>
          <w:rFonts w:ascii="Times" w:eastAsia="Times New Roman" w:hAnsi="Times" w:cs="Times New Roman"/>
          <w:noProof/>
          <w:color w:val="auto"/>
          <w:sz w:val="24"/>
          <w:szCs w:val="24"/>
          <w:lang w:eastAsia="zh-CN"/>
        </w:rPr>
        <w:drawing>
          <wp:inline distT="0" distB="0" distL="0" distR="0" wp14:anchorId="0FDD0662" wp14:editId="2D4AA010">
            <wp:extent cx="3617259" cy="1857324"/>
            <wp:effectExtent l="0" t="0" r="254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6" t="7213" r="16425" b="57595"/>
                    <a:stretch/>
                  </pic:blipFill>
                  <pic:spPr>
                    <a:xfrm>
                      <a:off x="0" y="0"/>
                      <a:ext cx="3677808" cy="18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ED" w:rsidRDefault="00B672ED" w:rsidP="00B672ED">
      <w:pPr>
        <w:spacing w:before="200"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</w:p>
    <w:p w:rsidR="00B672ED" w:rsidRPr="00DE153D" w:rsidRDefault="00B672ED" w:rsidP="00DE153D">
      <w:pPr>
        <w:spacing w:before="200" w:after="0" w:line="240" w:lineRule="auto"/>
        <w:rPr>
          <w:rFonts w:ascii="Britannic Bold" w:eastAsia="Times New Roman" w:hAnsi="Britannic Bold" w:cs="Times New Roman"/>
          <w:color w:val="auto"/>
          <w:sz w:val="24"/>
          <w:szCs w:val="24"/>
          <w:bdr w:val="single" w:sz="4" w:space="0" w:color="auto"/>
          <w:lang w:val="en-CA" w:eastAsia="zh-CN"/>
        </w:rPr>
      </w:pPr>
      <w:r w:rsidRPr="00DE153D">
        <w:rPr>
          <w:rFonts w:ascii="Britannic Bold" w:hAnsi="Britannic Bold"/>
          <w:noProof/>
          <w:bdr w:val="single" w:sz="4" w:space="0" w:color="auto"/>
          <w:lang w:val="en-CA" w:eastAsia="zh-CN"/>
        </w:rPr>
        <w:drawing>
          <wp:anchor distT="0" distB="0" distL="114300" distR="114300" simplePos="0" relativeHeight="251662336" behindDoc="0" locked="0" layoutInCell="1" allowOverlap="1" wp14:anchorId="44EACA8D">
            <wp:simplePos x="0" y="0"/>
            <wp:positionH relativeFrom="column">
              <wp:posOffset>3846830</wp:posOffset>
            </wp:positionH>
            <wp:positionV relativeFrom="paragraph">
              <wp:posOffset>64347</wp:posOffset>
            </wp:positionV>
            <wp:extent cx="2153920" cy="1964690"/>
            <wp:effectExtent l="0" t="0" r="508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153D">
        <w:rPr>
          <w:rFonts w:ascii="Britannic Bold" w:eastAsia="Times New Roman" w:hAnsi="Britannic Bold" w:cs="Times New Roman"/>
          <w:color w:val="auto"/>
          <w:sz w:val="24"/>
          <w:szCs w:val="24"/>
          <w:bdr w:val="single" w:sz="4" w:space="0" w:color="auto"/>
          <w:lang w:val="en-CA" w:eastAsia="zh-CN"/>
        </w:rPr>
        <w:t>pointer</w:t>
      </w:r>
    </w:p>
    <w:p w:rsidR="00660A79" w:rsidRPr="00DE153D" w:rsidRDefault="00DA7503" w:rsidP="00DE153D">
      <w:pPr>
        <w:spacing w:line="240" w:lineRule="auto"/>
        <w:rPr>
          <w:rFonts w:ascii="Times" w:eastAsia="Times New Roman" w:hAnsi="Times" w:cs="Times New Roman"/>
          <w:i/>
          <w:color w:val="auto"/>
          <w:sz w:val="24"/>
          <w:szCs w:val="24"/>
          <w:lang w:val="en-CA" w:eastAsia="zh-CN"/>
        </w:rPr>
      </w:pPr>
      <w:r w:rsidRPr="00DE153D">
        <w:rPr>
          <w:rFonts w:ascii="Times" w:eastAsia="Times New Roman" w:hAnsi="Times" w:cs="Times New Roman"/>
          <w:i/>
          <w:color w:val="auto"/>
          <w:sz w:val="24"/>
          <w:szCs w:val="24"/>
          <w:lang w:val="en-CA" w:eastAsia="zh-CN"/>
        </w:rPr>
        <w:t xml:space="preserve">A pointer is variable that stores an address. </w:t>
      </w:r>
    </w:p>
    <w:p w:rsidR="00660A79" w:rsidRPr="00DE153D" w:rsidRDefault="00DA7503" w:rsidP="00DE153D">
      <w:pPr>
        <w:spacing w:line="240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DE153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Pointers allow us to move around our strings (think iterators, lists indices):</w:t>
      </w:r>
    </w:p>
    <w:p w:rsidR="00B672ED" w:rsidRPr="00B672ED" w:rsidRDefault="00B672ED" w:rsidP="00DE153D">
      <w:pPr>
        <w:pStyle w:val="ListParagraph"/>
        <w:spacing w:before="200" w:line="240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char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str_var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[10</w:t>
      </w:r>
      <w: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0] = “Hello”;</w:t>
      </w:r>
    </w:p>
    <w:p w:rsidR="00B672ED" w:rsidRPr="00B672ED" w:rsidRDefault="00B672ED" w:rsidP="00DE153D">
      <w:pPr>
        <w:pStyle w:val="ListParagraph"/>
        <w:spacing w:before="200" w:line="240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char *start =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str_var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;</w:t>
      </w:r>
    </w:p>
    <w:p w:rsidR="00B672ED" w:rsidRPr="00B672ED" w:rsidRDefault="00B672ED" w:rsidP="00DE153D">
      <w:pPr>
        <w:pStyle w:val="ListParagraph"/>
        <w:spacing w:before="200" w:line="240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char *mid = str_var+3;</w:t>
      </w:r>
    </w:p>
    <w:p w:rsidR="00B672ED" w:rsidRPr="00DE153D" w:rsidRDefault="00B672ED" w:rsidP="00B672ED">
      <w:pPr>
        <w:spacing w:before="200"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</w:p>
    <w:p w:rsidR="00B672ED" w:rsidRPr="00DE153D" w:rsidRDefault="00DA7503" w:rsidP="00DE153D">
      <w:pPr>
        <w:pStyle w:val="ListParagraph"/>
        <w:numPr>
          <w:ilvl w:val="0"/>
          <w:numId w:val="30"/>
        </w:numPr>
        <w:spacing w:after="0" w:line="240" w:lineRule="auto"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  <w:r w:rsidRPr="00DE153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Declare a pointer with:</w:t>
      </w:r>
    </w:p>
    <w:p w:rsidR="00B672ED" w:rsidRDefault="00DA7503" w:rsidP="00B672ED">
      <w:pPr>
        <w:pStyle w:val="ListParagraph"/>
        <w:spacing w:after="0" w:line="240" w:lineRule="auto"/>
        <w:ind w:left="360"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TYPE * VARNAME;</w:t>
      </w:r>
    </w:p>
    <w:p w:rsidR="00B672ED" w:rsidRDefault="00DA7503" w:rsidP="00B672ED">
      <w:pPr>
        <w:pStyle w:val="ListParagraph"/>
        <w:spacing w:after="0" w:line="240" w:lineRule="auto"/>
        <w:ind w:left="360"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Star can be anywhere between the type and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var</w:t>
      </w:r>
      <w:proofErr w:type="spellEnd"/>
    </w:p>
    <w:p w:rsidR="00660A79" w:rsidRDefault="00DA7503" w:rsidP="00B672ED">
      <w:pPr>
        <w:pStyle w:val="ListParagraph"/>
        <w:spacing w:after="0" w:line="240" w:lineRule="auto"/>
        <w:ind w:left="360"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VARNAME holds the value “the address of a variable or array of TYPE”</w:t>
      </w:r>
    </w:p>
    <w:p w:rsidR="00B672ED" w:rsidRDefault="00B672ED" w:rsidP="00B672ED">
      <w:pPr>
        <w:pStyle w:val="ListParagraph"/>
        <w:spacing w:after="0" w:line="240" w:lineRule="auto"/>
        <w:ind w:left="360"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  <w:r w:rsidRPr="00B672ED">
        <w:rPr>
          <w:rFonts w:ascii="Times" w:eastAsia="Times New Roman" w:hAnsi="Times" w:cs="Times New Roman"/>
          <w:noProof/>
          <w:color w:val="auto"/>
          <w:sz w:val="24"/>
          <w:szCs w:val="24"/>
          <w:lang w:eastAsia="zh-CN"/>
        </w:rPr>
        <w:drawing>
          <wp:anchor distT="0" distB="0" distL="114300" distR="114300" simplePos="0" relativeHeight="251663360" behindDoc="0" locked="0" layoutInCell="1" allowOverlap="1" wp14:anchorId="2034441E">
            <wp:simplePos x="0" y="0"/>
            <wp:positionH relativeFrom="column">
              <wp:posOffset>3846830</wp:posOffset>
            </wp:positionH>
            <wp:positionV relativeFrom="paragraph">
              <wp:posOffset>35771</wp:posOffset>
            </wp:positionV>
            <wp:extent cx="2136775" cy="150876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2ED" w:rsidRPr="00DE153D" w:rsidRDefault="00B672ED" w:rsidP="00DE153D">
      <w:pPr>
        <w:pStyle w:val="ListParagraph"/>
        <w:numPr>
          <w:ilvl w:val="0"/>
          <w:numId w:val="30"/>
        </w:numPr>
        <w:spacing w:after="0" w:line="240" w:lineRule="auto"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  <w:r w:rsidRPr="00DE153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Pointers and Arrays:</w:t>
      </w:r>
    </w:p>
    <w:p w:rsidR="00660A79" w:rsidRPr="00B672ED" w:rsidRDefault="00DA7503" w:rsidP="00B672ED">
      <w:pPr>
        <w:pStyle w:val="ListParagraph"/>
        <w:numPr>
          <w:ilvl w:val="0"/>
          <w:numId w:val="28"/>
        </w:numPr>
        <w:spacing w:line="240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In some ways, they are interchangeable</w:t>
      </w:r>
    </w:p>
    <w:p w:rsidR="00660A79" w:rsidRPr="00B672ED" w:rsidRDefault="00DA7503" w:rsidP="00B672ED">
      <w:pPr>
        <w:pStyle w:val="ListParagraph"/>
        <w:spacing w:line="240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An array in C is implemented as the address of its first entry. So, we “point to” the array</w:t>
      </w:r>
    </w:p>
    <w:p w:rsidR="00B672ED" w:rsidRPr="00B672ED" w:rsidRDefault="00B672ED" w:rsidP="00B672ED">
      <w:pPr>
        <w:pStyle w:val="ListParagraph"/>
        <w:spacing w:line="240" w:lineRule="auto"/>
        <w:ind w:left="1440"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char array[4] = “</w:t>
      </w:r>
      <w:proofErr w:type="spellStart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abc</w:t>
      </w:r>
      <w:proofErr w:type="spellEnd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”;</w:t>
      </w:r>
    </w:p>
    <w:p w:rsidR="00B672ED" w:rsidRDefault="00B672ED" w:rsidP="00B672ED">
      <w:pPr>
        <w:pStyle w:val="ListParagraph"/>
        <w:spacing w:line="240" w:lineRule="auto"/>
        <w:ind w:left="1440"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char *</w:t>
      </w:r>
      <w:proofErr w:type="spellStart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 xml:space="preserve"> = array;</w:t>
      </w:r>
    </w:p>
    <w:p w:rsidR="00B672ED" w:rsidRPr="00B672ED" w:rsidRDefault="00B672ED" w:rsidP="00B672ED">
      <w:pPr>
        <w:pStyle w:val="ListParagraph"/>
        <w:spacing w:line="240" w:lineRule="auto"/>
        <w:ind w:left="1440"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</w:p>
    <w:p w:rsidR="00B672ED" w:rsidRPr="00B672ED" w:rsidRDefault="00B672ED" w:rsidP="00B672ED">
      <w:pPr>
        <w:pStyle w:val="ListParagraph"/>
        <w:numPr>
          <w:ilvl w:val="0"/>
          <w:numId w:val="29"/>
        </w:numPr>
        <w:spacing w:line="240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noProof/>
          <w:color w:val="auto"/>
          <w:sz w:val="22"/>
          <w:szCs w:val="22"/>
          <w:lang w:val="en-CA" w:eastAsia="zh-CN"/>
        </w:rPr>
        <w:drawing>
          <wp:anchor distT="0" distB="0" distL="114300" distR="114300" simplePos="0" relativeHeight="251664384" behindDoc="0" locked="0" layoutInCell="1" allowOverlap="1" wp14:anchorId="0E85D46A">
            <wp:simplePos x="0" y="0"/>
            <wp:positionH relativeFrom="column">
              <wp:posOffset>3950970</wp:posOffset>
            </wp:positionH>
            <wp:positionV relativeFrom="paragraph">
              <wp:posOffset>174625</wp:posOffset>
            </wp:positionV>
            <wp:extent cx="2032635" cy="15443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In some ways they differ:</w:t>
      </w:r>
    </w:p>
    <w:p w:rsidR="00B672ED" w:rsidRPr="00B672ED" w:rsidRDefault="00B672ED" w:rsidP="00B672ED">
      <w:pPr>
        <w:pStyle w:val="ListParagraph"/>
        <w:spacing w:line="240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The array variable holds the address to the start of this memory always, while the pointer is more flexible</w:t>
      </w:r>
    </w:p>
    <w:p w:rsidR="00B672ED" w:rsidRPr="00B672ED" w:rsidRDefault="00B672ED" w:rsidP="00B672ED">
      <w:pPr>
        <w:pStyle w:val="ListParagraph"/>
        <w:spacing w:line="240" w:lineRule="auto"/>
        <w:ind w:left="1440"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char array[4] = “</w:t>
      </w:r>
      <w:proofErr w:type="spellStart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abc</w:t>
      </w:r>
      <w:proofErr w:type="spellEnd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”;</w:t>
      </w:r>
      <w:r w:rsidRPr="00B672ED">
        <w:rPr>
          <w:noProof/>
        </w:rPr>
        <w:t xml:space="preserve"> </w:t>
      </w:r>
    </w:p>
    <w:p w:rsidR="00B672ED" w:rsidRPr="00B672ED" w:rsidRDefault="00B672ED" w:rsidP="00B672ED">
      <w:pPr>
        <w:pStyle w:val="ListParagraph"/>
        <w:spacing w:line="240" w:lineRule="auto"/>
        <w:ind w:left="1440"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char *</w:t>
      </w:r>
      <w:proofErr w:type="spellStart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 xml:space="preserve"> = array;</w:t>
      </w:r>
    </w:p>
    <w:p w:rsidR="00B672ED" w:rsidRPr="00B672ED" w:rsidRDefault="00B672ED" w:rsidP="00B672ED">
      <w:pPr>
        <w:pStyle w:val="ListParagraph"/>
        <w:spacing w:line="240" w:lineRule="auto"/>
        <w:ind w:left="1440"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proofErr w:type="spellStart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 xml:space="preserve">++; </w:t>
      </w:r>
      <w:proofErr w:type="spellStart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 xml:space="preserve">++; </w:t>
      </w:r>
      <w:proofErr w:type="spellStart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 xml:space="preserve">++; </w:t>
      </w:r>
      <w:proofErr w:type="spellStart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++; // These work</w:t>
      </w:r>
    </w:p>
    <w:p w:rsidR="00B672ED" w:rsidRPr="00B672ED" w:rsidRDefault="00B672ED" w:rsidP="00B672ED">
      <w:pPr>
        <w:pStyle w:val="ListParagraph"/>
        <w:spacing w:line="240" w:lineRule="auto"/>
        <w:ind w:left="1440"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</w:p>
    <w:p w:rsidR="00B672ED" w:rsidRPr="00B672ED" w:rsidRDefault="00B672ED" w:rsidP="00B672ED">
      <w:pPr>
        <w:pStyle w:val="ListParagraph"/>
        <w:spacing w:line="240" w:lineRule="auto"/>
        <w:ind w:left="1440"/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2"/>
          <w:szCs w:val="22"/>
          <w:lang w:val="en-CA" w:eastAsia="zh-CN"/>
        </w:rPr>
        <w:t>array++; // This is an error!</w:t>
      </w:r>
    </w:p>
    <w:p w:rsidR="00B672ED" w:rsidRPr="00B672ED" w:rsidRDefault="00B672ED" w:rsidP="00B672ED">
      <w:pPr>
        <w:pStyle w:val="ListParagraph"/>
        <w:spacing w:line="240" w:lineRule="auto"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</w:p>
    <w:p w:rsidR="00B672ED" w:rsidRDefault="00B672ED" w:rsidP="00B672ED">
      <w:pPr>
        <w:pStyle w:val="ListParagraph"/>
        <w:spacing w:after="0" w:line="240" w:lineRule="auto"/>
        <w:ind w:left="360"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</w:p>
    <w:p w:rsidR="00B672ED" w:rsidRPr="00B672ED" w:rsidRDefault="00B672ED" w:rsidP="00B672ED">
      <w:pPr>
        <w:pStyle w:val="ListParagraph"/>
        <w:spacing w:after="0" w:line="240" w:lineRule="auto"/>
        <w:ind w:left="360"/>
        <w:rPr>
          <w:rFonts w:ascii="Times" w:eastAsia="Times New Roman" w:hAnsi="Times" w:cs="Times New Roman"/>
          <w:color w:val="auto"/>
          <w:sz w:val="24"/>
          <w:szCs w:val="24"/>
          <w:u w:val="single"/>
          <w:lang w:val="en-CA" w:eastAsia="zh-CN"/>
        </w:rPr>
      </w:pPr>
    </w:p>
    <w:p w:rsidR="00660A79" w:rsidRDefault="00DA7503" w:rsidP="00B672ED">
      <w:pPr>
        <w:spacing w:after="0" w:line="240" w:lineRule="auto"/>
        <w:contextualSpacing/>
        <w:rPr>
          <w:rFonts w:ascii="Times" w:eastAsia="Times New Roman" w:hAnsi="Times" w:cs="Times New Roman"/>
          <w:b/>
          <w:color w:val="auto"/>
          <w:sz w:val="24"/>
          <w:szCs w:val="24"/>
          <w:lang w:eastAsia="zh-CN"/>
        </w:rPr>
      </w:pPr>
      <w:r w:rsidRPr="00B672ED">
        <w:rPr>
          <w:rFonts w:ascii="Times" w:eastAsia="Times New Roman" w:hAnsi="Times" w:cs="Times New Roman"/>
          <w:b/>
          <w:color w:val="auto"/>
          <w:sz w:val="24"/>
          <w:szCs w:val="24"/>
          <w:lang w:eastAsia="zh-CN"/>
        </w:rPr>
        <w:t>Pointing to start of literal works</w:t>
      </w:r>
    </w:p>
    <w:p w:rsidR="00660A79" w:rsidRPr="00B672ED" w:rsidRDefault="00DA7503" w:rsidP="00B672ED">
      <w:pPr>
        <w:numPr>
          <w:ilvl w:val="0"/>
          <w:numId w:val="25"/>
        </w:num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lastRenderedPageBreak/>
        <w:t xml:space="preserve">char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str_array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[100] = “hello”;</w:t>
      </w:r>
    </w:p>
    <w:p w:rsidR="00B672ED" w:rsidRPr="00B672ED" w:rsidRDefault="00DA7503" w:rsidP="00B672ED">
      <w:pPr>
        <w:numPr>
          <w:ilvl w:val="0"/>
          <w:numId w:val="25"/>
        </w:num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char *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 =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str_array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;</w:t>
      </w:r>
    </w:p>
    <w:p w:rsidR="00660A79" w:rsidRDefault="00DA7503" w:rsidP="00B672ED">
      <w:pPr>
        <w:spacing w:after="0" w:line="240" w:lineRule="auto"/>
        <w:contextualSpacing/>
        <w:rPr>
          <w:rFonts w:ascii="Times" w:eastAsia="Times New Roman" w:hAnsi="Times" w:cs="Times New Roman"/>
          <w:b/>
          <w:color w:val="auto"/>
          <w:sz w:val="24"/>
          <w:szCs w:val="24"/>
          <w:lang w:eastAsia="zh-CN"/>
        </w:rPr>
      </w:pPr>
      <w:r w:rsidRPr="00B672ED">
        <w:rPr>
          <w:rFonts w:ascii="Times" w:eastAsia="Times New Roman" w:hAnsi="Times" w:cs="Times New Roman"/>
          <w:b/>
          <w:color w:val="auto"/>
          <w:sz w:val="24"/>
          <w:szCs w:val="24"/>
          <w:lang w:eastAsia="zh-CN"/>
        </w:rPr>
        <w:t>Pointer math moves us around the string and computes distances</w:t>
      </w:r>
    </w:p>
    <w:p w:rsidR="00660A79" w:rsidRPr="00B672ED" w:rsidRDefault="00DA7503" w:rsidP="00B672ED">
      <w:pPr>
        <w:numPr>
          <w:ilvl w:val="0"/>
          <w:numId w:val="26"/>
        </w:num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 =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 + 3;  // Now points to lo</w:t>
      </w:r>
    </w:p>
    <w:p w:rsidR="00660A79" w:rsidRPr="00B672ED" w:rsidRDefault="00DA7503" w:rsidP="00B672ED">
      <w:pPr>
        <w:numPr>
          <w:ilvl w:val="0"/>
          <w:numId w:val="26"/>
        </w:num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 =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 – 1; // Back to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llo</w:t>
      </w:r>
      <w:proofErr w:type="spellEnd"/>
    </w:p>
    <w:p w:rsidR="00660A79" w:rsidRPr="00B672ED" w:rsidRDefault="00DA7503" w:rsidP="00B672ED">
      <w:pPr>
        <w:numPr>
          <w:ilvl w:val="0"/>
          <w:numId w:val="26"/>
        </w:num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char *ptr2 =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str_array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;</w:t>
      </w:r>
    </w:p>
    <w:p w:rsidR="00B672ED" w:rsidRPr="00B672ED" w:rsidRDefault="00DA7503" w:rsidP="00B672ED">
      <w:pPr>
        <w:numPr>
          <w:ilvl w:val="0"/>
          <w:numId w:val="26"/>
        </w:num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 – ptr2;  // Gives position</w:t>
      </w:r>
      <w:r w:rsidR="00B672ED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 xml:space="preserve"> </w:t>
      </w:r>
      <w:r w:rsidR="00B672ED"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difference, 2 here</w:t>
      </w:r>
    </w:p>
    <w:p w:rsidR="00660A79" w:rsidRDefault="00DA7503" w:rsidP="00B672ED">
      <w:pPr>
        <w:spacing w:after="0" w:line="240" w:lineRule="auto"/>
        <w:contextualSpacing/>
        <w:rPr>
          <w:rFonts w:ascii="Times" w:eastAsia="Times New Roman" w:hAnsi="Times" w:cs="Times New Roman"/>
          <w:b/>
          <w:color w:val="auto"/>
          <w:sz w:val="24"/>
          <w:szCs w:val="24"/>
          <w:lang w:eastAsia="zh-CN"/>
        </w:rPr>
      </w:pPr>
      <w:r w:rsidRPr="00B672ED">
        <w:rPr>
          <w:rFonts w:ascii="Times" w:eastAsia="Times New Roman" w:hAnsi="Times" w:cs="Times New Roman"/>
          <w:b/>
          <w:color w:val="auto"/>
          <w:sz w:val="24"/>
          <w:szCs w:val="24"/>
          <w:lang w:eastAsia="zh-CN"/>
        </w:rPr>
        <w:t>Logic is based on the pointer position</w:t>
      </w:r>
    </w:p>
    <w:p w:rsidR="00660A79" w:rsidRPr="00B672ED" w:rsidRDefault="00DA7503" w:rsidP="00B672ED">
      <w:pPr>
        <w:numPr>
          <w:ilvl w:val="0"/>
          <w:numId w:val="27"/>
        </w:num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 = ptr2; // False, not same spots</w:t>
      </w:r>
    </w:p>
    <w:p w:rsidR="00AE6189" w:rsidRDefault="00DA7503" w:rsidP="00AE6189">
      <w:pPr>
        <w:numPr>
          <w:ilvl w:val="0"/>
          <w:numId w:val="27"/>
        </w:num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 &gt; ptr2; // True, </w:t>
      </w:r>
      <w:proofErr w:type="spellStart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>ptr</w:t>
      </w:r>
      <w:proofErr w:type="spellEnd"/>
      <w:r w:rsidRPr="00B672ED"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  <w:t xml:space="preserve"> is farther along</w:t>
      </w:r>
    </w:p>
    <w:p w:rsidR="00AE6189" w:rsidRDefault="00AE6189" w:rsidP="00AE6189">
      <w:pPr>
        <w:spacing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</w:p>
    <w:p w:rsidR="00AE6189" w:rsidRDefault="00AE6189" w:rsidP="00AE6189">
      <w:pPr>
        <w:spacing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AE618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drawing>
          <wp:inline distT="0" distB="0" distL="0" distR="0" wp14:anchorId="0602FCFB" wp14:editId="7D92700A">
            <wp:extent cx="5943600" cy="2132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89" w:rsidRDefault="00AE6189" w:rsidP="00AE6189">
      <w:pPr>
        <w:spacing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3</w:t>
      </w:r>
    </w:p>
    <w:p w:rsidR="00AE6189" w:rsidRDefault="00AE6189" w:rsidP="00AE6189">
      <w:pPr>
        <w:spacing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3.14</w:t>
      </w:r>
    </w:p>
    <w:p w:rsidR="00AE6189" w:rsidRDefault="00AE6189" w:rsidP="00AE6189">
      <w:pPr>
        <w:spacing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AE6189"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drawing>
          <wp:inline distT="0" distB="0" distL="0" distR="0" wp14:anchorId="01D35014" wp14:editId="4FE4298C">
            <wp:extent cx="5943600" cy="154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89" w:rsidRDefault="00AE6189" w:rsidP="00AE6189">
      <w:pPr>
        <w:spacing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  <w:t>don’t need to be 0</w:t>
      </w:r>
    </w:p>
    <w:p w:rsidR="00AE6189" w:rsidRPr="00F77310" w:rsidRDefault="00AE6189" w:rsidP="00AE6189">
      <w:pPr>
        <w:spacing w:after="0" w:line="240" w:lineRule="auto"/>
        <w:ind w:left="360"/>
        <w:contextualSpacing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  <w:bookmarkStart w:id="0" w:name="_GoBack"/>
      <w:bookmarkEnd w:id="0"/>
    </w:p>
    <w:p w:rsidR="00B672ED" w:rsidRDefault="00B672ED" w:rsidP="00B672ED">
      <w:p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</w:p>
    <w:p w:rsidR="00DE153D" w:rsidRDefault="00DE153D" w:rsidP="00B672ED">
      <w:pPr>
        <w:spacing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eastAsia="zh-CN"/>
        </w:rPr>
      </w:pPr>
    </w:p>
    <w:p w:rsidR="00B672ED" w:rsidRDefault="00DE153D" w:rsidP="00B672ED">
      <w:pPr>
        <w:spacing w:after="0" w:line="240" w:lineRule="auto"/>
        <w:contextualSpacing/>
        <w:rPr>
          <w:rFonts w:ascii="Britannic Bold" w:eastAsia="Times New Roman" w:hAnsi="Britannic Bold" w:cs="Times New Roman"/>
          <w:color w:val="auto"/>
          <w:sz w:val="24"/>
          <w:szCs w:val="24"/>
          <w:bdr w:val="single" w:sz="4" w:space="0" w:color="auto"/>
          <w:lang w:eastAsia="zh-CN"/>
        </w:rPr>
      </w:pPr>
      <w:proofErr w:type="spellStart"/>
      <w:r>
        <w:rPr>
          <w:rFonts w:ascii="Britannic Bold" w:eastAsia="Times New Roman" w:hAnsi="Britannic Bold" w:cs="Times New Roman"/>
          <w:color w:val="auto"/>
          <w:sz w:val="24"/>
          <w:szCs w:val="24"/>
          <w:bdr w:val="single" w:sz="4" w:space="0" w:color="auto"/>
          <w:lang w:eastAsia="zh-CN"/>
        </w:rPr>
        <w:t>st</w:t>
      </w:r>
      <w:r w:rsidRPr="00DE153D">
        <w:rPr>
          <w:rFonts w:ascii="Britannic Bold" w:eastAsia="Times New Roman" w:hAnsi="Britannic Bold" w:cs="Times New Roman"/>
          <w:color w:val="auto"/>
          <w:sz w:val="24"/>
          <w:szCs w:val="24"/>
          <w:bdr w:val="single" w:sz="4" w:space="0" w:color="auto"/>
          <w:lang w:eastAsia="zh-CN"/>
        </w:rPr>
        <w:t>ing.h</w:t>
      </w:r>
      <w:proofErr w:type="spellEnd"/>
    </w:p>
    <w:p w:rsidR="00DE153D" w:rsidRDefault="00DE153D" w:rsidP="00B672ED">
      <w:pPr>
        <w:spacing w:after="0" w:line="240" w:lineRule="auto"/>
        <w:contextualSpacing/>
        <w:rPr>
          <w:rFonts w:ascii="Britannic Bold" w:eastAsia="Times New Roman" w:hAnsi="Britannic Bold" w:cs="Times New Roman"/>
          <w:color w:val="auto"/>
          <w:sz w:val="24"/>
          <w:szCs w:val="24"/>
          <w:bdr w:val="single" w:sz="4" w:space="0" w:color="auto"/>
          <w:lang w:eastAsia="zh-CN"/>
        </w:rPr>
      </w:pPr>
    </w:p>
    <w:p w:rsidR="00DE153D" w:rsidRPr="00DE153D" w:rsidRDefault="00DE153D" w:rsidP="00B672ED">
      <w:pPr>
        <w:spacing w:after="0" w:line="240" w:lineRule="auto"/>
        <w:contextualSpacing/>
        <w:rPr>
          <w:rFonts w:ascii="Britannic Bold" w:eastAsia="Times New Roman" w:hAnsi="Britannic Bold" w:cs="Times New Roman"/>
          <w:color w:val="auto"/>
          <w:sz w:val="24"/>
          <w:szCs w:val="24"/>
          <w:bdr w:val="single" w:sz="4" w:space="0" w:color="auto"/>
          <w:lang w:val="en-CA" w:eastAsia="zh-CN"/>
        </w:rPr>
      </w:pPr>
      <w:r w:rsidRPr="006B0B23">
        <w:rPr>
          <w:rFonts w:ascii="Britannic Bold" w:eastAsia="Times New Roman" w:hAnsi="Britannic Bold" w:cs="Times New Roman"/>
          <w:noProof/>
          <w:color w:val="auto"/>
          <w:sz w:val="24"/>
          <w:szCs w:val="24"/>
          <w:bdr w:val="single" w:sz="4" w:space="0" w:color="auto"/>
          <w:lang w:val="en-CA" w:eastAsia="zh-CN"/>
        </w:rPr>
        <w:lastRenderedPageBreak/>
        <w:drawing>
          <wp:inline distT="0" distB="0" distL="0" distR="0" wp14:anchorId="7736BD0E" wp14:editId="4F0BAB95">
            <wp:extent cx="5943600" cy="1950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ED" w:rsidRDefault="006B0B23" w:rsidP="00B672ED">
      <w:pPr>
        <w:spacing w:after="0" w:line="240" w:lineRule="auto"/>
        <w:contextualSpacing/>
        <w:rPr>
          <w:rFonts w:ascii="Britannic Bold" w:eastAsia="Times New Roman" w:hAnsi="Britannic Bold" w:cs="Times New Roman"/>
          <w:b/>
          <w:color w:val="auto"/>
          <w:sz w:val="24"/>
          <w:szCs w:val="24"/>
          <w:bdr w:val="single" w:sz="4" w:space="0" w:color="auto"/>
          <w:lang w:val="en-CA" w:eastAsia="zh-CN"/>
        </w:rPr>
      </w:pPr>
      <w:proofErr w:type="spellStart"/>
      <w:r w:rsidRPr="006B0B23">
        <w:rPr>
          <w:rFonts w:ascii="Britannic Bold" w:eastAsia="Times New Roman" w:hAnsi="Britannic Bold" w:cs="Times New Roman"/>
          <w:b/>
          <w:color w:val="auto"/>
          <w:sz w:val="24"/>
          <w:szCs w:val="24"/>
          <w:bdr w:val="single" w:sz="4" w:space="0" w:color="auto"/>
          <w:lang w:val="en-CA" w:eastAsia="zh-CN"/>
        </w:rPr>
        <w:t>stdio.h</w:t>
      </w:r>
      <w:proofErr w:type="spellEnd"/>
    </w:p>
    <w:p w:rsidR="006B0B23" w:rsidRPr="006B0B23" w:rsidRDefault="006B0B23" w:rsidP="00B672ED">
      <w:pPr>
        <w:spacing w:after="0" w:line="240" w:lineRule="auto"/>
        <w:contextualSpacing/>
        <w:rPr>
          <w:rFonts w:ascii="Britannic Bold" w:eastAsia="Times New Roman" w:hAnsi="Britannic Bold" w:cs="Times New Roman"/>
          <w:b/>
          <w:color w:val="auto"/>
          <w:sz w:val="24"/>
          <w:szCs w:val="24"/>
          <w:bdr w:val="single" w:sz="4" w:space="0" w:color="auto"/>
          <w:lang w:val="en-CA" w:eastAsia="zh-CN"/>
        </w:rPr>
      </w:pPr>
    </w:p>
    <w:p w:rsidR="001D01CE" w:rsidRPr="00DF6709" w:rsidRDefault="006B0B23" w:rsidP="001D01CE">
      <w:pPr>
        <w:spacing w:before="200" w:after="0" w:line="240" w:lineRule="auto"/>
        <w:contextualSpacing/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6B0B23">
        <w:rPr>
          <w:rFonts w:ascii="Times" w:eastAsia="Times New Roman" w:hAnsi="Times" w:cs="Times New Roman"/>
          <w:noProof/>
          <w:color w:val="auto"/>
          <w:sz w:val="24"/>
          <w:szCs w:val="24"/>
          <w:lang w:val="en-CA" w:eastAsia="zh-CN"/>
        </w:rPr>
        <w:drawing>
          <wp:inline distT="0" distB="0" distL="0" distR="0" wp14:anchorId="693EAF27" wp14:editId="50A0E3EC">
            <wp:extent cx="5943600" cy="1969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09" w:rsidRPr="006B0B23" w:rsidRDefault="006B0B23" w:rsidP="006B0B23">
      <w:pPr>
        <w:rPr>
          <w:rFonts w:ascii="Times" w:eastAsia="Times New Roman" w:hAnsi="Times" w:cs="Times New Roman"/>
          <w:color w:val="auto"/>
          <w:sz w:val="24"/>
          <w:szCs w:val="24"/>
          <w:lang w:val="en-CA" w:eastAsia="zh-CN"/>
        </w:rPr>
      </w:pPr>
      <w:r w:rsidRPr="006B0B23">
        <w:rPr>
          <w:rFonts w:ascii="Times" w:eastAsia="Times New Roman" w:hAnsi="Times" w:cs="Times New Roman"/>
          <w:noProof/>
          <w:color w:val="auto"/>
          <w:sz w:val="24"/>
          <w:szCs w:val="24"/>
          <w:lang w:val="en-CA" w:eastAsia="zh-CN"/>
        </w:rPr>
        <w:drawing>
          <wp:inline distT="0" distB="0" distL="0" distR="0" wp14:anchorId="4C46400E" wp14:editId="2304257E">
            <wp:extent cx="5943600" cy="1964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709" w:rsidRPr="006B0B23">
      <w:footerReference w:type="default" r:id="rId17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1C0F" w:rsidRDefault="004F1C0F">
      <w:r>
        <w:separator/>
      </w:r>
    </w:p>
    <w:p w:rsidR="004F1C0F" w:rsidRDefault="004F1C0F"/>
  </w:endnote>
  <w:endnote w:type="continuationSeparator" w:id="0">
    <w:p w:rsidR="004F1C0F" w:rsidRDefault="004F1C0F">
      <w:r>
        <w:continuationSeparator/>
      </w:r>
    </w:p>
    <w:p w:rsidR="004F1C0F" w:rsidRDefault="004F1C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Britannic Bold">
    <w:panose1 w:val="020B0903060703020204"/>
    <w:charset w:val="4D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749D2" w:rsidRDefault="00B262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1C0F" w:rsidRDefault="004F1C0F">
      <w:r>
        <w:separator/>
      </w:r>
    </w:p>
    <w:p w:rsidR="004F1C0F" w:rsidRDefault="004F1C0F"/>
  </w:footnote>
  <w:footnote w:type="continuationSeparator" w:id="0">
    <w:p w:rsidR="004F1C0F" w:rsidRDefault="004F1C0F">
      <w:r>
        <w:continuationSeparator/>
      </w:r>
    </w:p>
    <w:p w:rsidR="004F1C0F" w:rsidRDefault="004F1C0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058376B"/>
    <w:multiLevelType w:val="hybridMultilevel"/>
    <w:tmpl w:val="B3C2BE4C"/>
    <w:lvl w:ilvl="0" w:tplc="1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711210"/>
    <w:multiLevelType w:val="hybridMultilevel"/>
    <w:tmpl w:val="69B4BFE8"/>
    <w:lvl w:ilvl="0" w:tplc="BB30B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5E04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2434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CC0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E0E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AC34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6E03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FCE0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76C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C46672F"/>
    <w:multiLevelType w:val="hybridMultilevel"/>
    <w:tmpl w:val="81669428"/>
    <w:lvl w:ilvl="0" w:tplc="4B928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B03200">
      <w:start w:val="22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C9D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F01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E0BA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3EBA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021B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94D3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8AE2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7C6F90"/>
    <w:multiLevelType w:val="hybridMultilevel"/>
    <w:tmpl w:val="53B2655E"/>
    <w:lvl w:ilvl="0" w:tplc="4F12C0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5C68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8228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6AF6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A6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64C2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8C5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5615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3A3E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0870347"/>
    <w:multiLevelType w:val="hybridMultilevel"/>
    <w:tmpl w:val="E78EF160"/>
    <w:lvl w:ilvl="0" w:tplc="A18C1A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024DEA">
      <w:start w:val="16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1E59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FE47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988F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96D6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AE17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52F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44CA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7121E"/>
    <w:multiLevelType w:val="hybridMultilevel"/>
    <w:tmpl w:val="166C94EE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317BB8"/>
    <w:multiLevelType w:val="hybridMultilevel"/>
    <w:tmpl w:val="173A5B14"/>
    <w:lvl w:ilvl="0" w:tplc="A61CFE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A24B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387B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B675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8CE6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AE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C8B8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2832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B8F3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84A3587"/>
    <w:multiLevelType w:val="hybridMultilevel"/>
    <w:tmpl w:val="77E057DC"/>
    <w:lvl w:ilvl="0" w:tplc="E432F9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0C99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FA6F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CC46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D430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AA1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C050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340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2CDB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BE15C9C"/>
    <w:multiLevelType w:val="hybridMultilevel"/>
    <w:tmpl w:val="2CB8FB14"/>
    <w:lvl w:ilvl="0" w:tplc="E99CC7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DA30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BA0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5E89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AE0A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294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263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D26F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B48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103530D"/>
    <w:multiLevelType w:val="hybridMultilevel"/>
    <w:tmpl w:val="B95440D4"/>
    <w:lvl w:ilvl="0" w:tplc="5DC4A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64C8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74C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16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1A2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66E2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E284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EC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6EC9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8564A00"/>
    <w:multiLevelType w:val="hybridMultilevel"/>
    <w:tmpl w:val="2D2AEEC2"/>
    <w:lvl w:ilvl="0" w:tplc="17D244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45F55"/>
    <w:multiLevelType w:val="hybridMultilevel"/>
    <w:tmpl w:val="2BB4189E"/>
    <w:lvl w:ilvl="0" w:tplc="D77C5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08B2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EA18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72A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B8DE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D4A5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A4E2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628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C85B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86A3026"/>
    <w:multiLevelType w:val="hybridMultilevel"/>
    <w:tmpl w:val="C9C8AF1A"/>
    <w:lvl w:ilvl="0" w:tplc="E7180C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24B5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BEB8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C9C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7CE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226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A42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CE34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6E5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09A3D59"/>
    <w:multiLevelType w:val="hybridMultilevel"/>
    <w:tmpl w:val="75C6889E"/>
    <w:lvl w:ilvl="0" w:tplc="B5C4B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CE1984">
      <w:start w:val="32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B63C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DEFB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103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6C6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8EFC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EA06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646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6ED5A39"/>
    <w:multiLevelType w:val="hybridMultilevel"/>
    <w:tmpl w:val="F20C7ADA"/>
    <w:lvl w:ilvl="0" w:tplc="A330E0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A600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BABD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26E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A832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A2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7C25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406C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227A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5A5CF7"/>
    <w:multiLevelType w:val="hybridMultilevel"/>
    <w:tmpl w:val="9436685C"/>
    <w:lvl w:ilvl="0" w:tplc="1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8A0354"/>
    <w:multiLevelType w:val="hybridMultilevel"/>
    <w:tmpl w:val="D4B6DDE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D650F1D"/>
    <w:multiLevelType w:val="hybridMultilevel"/>
    <w:tmpl w:val="274E3CE2"/>
    <w:lvl w:ilvl="0" w:tplc="1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EA16F69"/>
    <w:multiLevelType w:val="hybridMultilevel"/>
    <w:tmpl w:val="CEB81780"/>
    <w:lvl w:ilvl="0" w:tplc="E73803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D8D20E">
      <w:start w:val="12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2E52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1048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B0A0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A669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8A3A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34AD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08A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1EA00D3"/>
    <w:multiLevelType w:val="hybridMultilevel"/>
    <w:tmpl w:val="78E2DC78"/>
    <w:lvl w:ilvl="0" w:tplc="98C432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8659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E886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83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B4EA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EA5F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263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5E9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0411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2573EC1"/>
    <w:multiLevelType w:val="hybridMultilevel"/>
    <w:tmpl w:val="70F4A57E"/>
    <w:lvl w:ilvl="0" w:tplc="4080D4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56E01C">
      <w:start w:val="25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3AE5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8AA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5830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5A71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86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A93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20F3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4C46548"/>
    <w:multiLevelType w:val="hybridMultilevel"/>
    <w:tmpl w:val="30429E6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8BB0270"/>
    <w:multiLevelType w:val="hybridMultilevel"/>
    <w:tmpl w:val="7916B928"/>
    <w:lvl w:ilvl="0" w:tplc="1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7F6406"/>
    <w:multiLevelType w:val="hybridMultilevel"/>
    <w:tmpl w:val="20E8A4D0"/>
    <w:lvl w:ilvl="0" w:tplc="473AE7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B484D8">
      <w:start w:val="16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C48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5EF9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F875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6C78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A404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3C4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3A8E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E2B04B5"/>
    <w:multiLevelType w:val="hybridMultilevel"/>
    <w:tmpl w:val="6CFC5B7C"/>
    <w:lvl w:ilvl="0" w:tplc="2716D4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228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F8D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BA80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58C8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3EEE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5A1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0EDB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CA29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F510C2A"/>
    <w:multiLevelType w:val="hybridMultilevel"/>
    <w:tmpl w:val="B2946FD6"/>
    <w:lvl w:ilvl="0" w:tplc="DE3C39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9A97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BC0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6AA4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7EC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AE4D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C225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7EE5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F227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8"/>
  </w:num>
  <w:num w:numId="5">
    <w:abstractNumId w:val="19"/>
  </w:num>
  <w:num w:numId="6">
    <w:abstractNumId w:val="2"/>
  </w:num>
  <w:num w:numId="7">
    <w:abstractNumId w:val="17"/>
  </w:num>
  <w:num w:numId="8">
    <w:abstractNumId w:val="3"/>
  </w:num>
  <w:num w:numId="9">
    <w:abstractNumId w:val="23"/>
  </w:num>
  <w:num w:numId="10">
    <w:abstractNumId w:val="21"/>
  </w:num>
  <w:num w:numId="11">
    <w:abstractNumId w:val="4"/>
  </w:num>
  <w:num w:numId="12">
    <w:abstractNumId w:val="10"/>
  </w:num>
  <w:num w:numId="13">
    <w:abstractNumId w:val="29"/>
  </w:num>
  <w:num w:numId="14">
    <w:abstractNumId w:val="11"/>
  </w:num>
  <w:num w:numId="15">
    <w:abstractNumId w:val="6"/>
  </w:num>
  <w:num w:numId="16">
    <w:abstractNumId w:val="27"/>
  </w:num>
  <w:num w:numId="17">
    <w:abstractNumId w:val="8"/>
  </w:num>
  <w:num w:numId="18">
    <w:abstractNumId w:val="26"/>
  </w:num>
  <w:num w:numId="19">
    <w:abstractNumId w:val="24"/>
  </w:num>
  <w:num w:numId="20">
    <w:abstractNumId w:val="20"/>
  </w:num>
  <w:num w:numId="21">
    <w:abstractNumId w:val="14"/>
  </w:num>
  <w:num w:numId="22">
    <w:abstractNumId w:val="9"/>
  </w:num>
  <w:num w:numId="23">
    <w:abstractNumId w:val="22"/>
  </w:num>
  <w:num w:numId="24">
    <w:abstractNumId w:val="16"/>
  </w:num>
  <w:num w:numId="25">
    <w:abstractNumId w:val="5"/>
  </w:num>
  <w:num w:numId="26">
    <w:abstractNumId w:val="28"/>
  </w:num>
  <w:num w:numId="27">
    <w:abstractNumId w:val="15"/>
  </w:num>
  <w:num w:numId="28">
    <w:abstractNumId w:val="12"/>
  </w:num>
  <w:num w:numId="29">
    <w:abstractNumId w:val="13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F64"/>
    <w:rsid w:val="000073A2"/>
    <w:rsid w:val="0003017F"/>
    <w:rsid w:val="000D4FD6"/>
    <w:rsid w:val="001138DF"/>
    <w:rsid w:val="00191743"/>
    <w:rsid w:val="001D01CE"/>
    <w:rsid w:val="002749D2"/>
    <w:rsid w:val="003451D8"/>
    <w:rsid w:val="004E2F64"/>
    <w:rsid w:val="004F1C0F"/>
    <w:rsid w:val="00660A79"/>
    <w:rsid w:val="006A2595"/>
    <w:rsid w:val="006B0B23"/>
    <w:rsid w:val="0076716F"/>
    <w:rsid w:val="00847785"/>
    <w:rsid w:val="00A54426"/>
    <w:rsid w:val="00AE6189"/>
    <w:rsid w:val="00B26200"/>
    <w:rsid w:val="00B672ED"/>
    <w:rsid w:val="00DA7503"/>
    <w:rsid w:val="00DE153D"/>
    <w:rsid w:val="00DF6709"/>
    <w:rsid w:val="00F7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93BDE"/>
  <w15:chartTrackingRefBased/>
  <w15:docId w15:val="{BCBF0388-553A-D645-A685-F33C4BD4C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4E2F6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E2F64"/>
    <w:pPr>
      <w:spacing w:before="100" w:beforeAutospacing="1" w:after="100" w:afterAutospacing="1" w:line="240" w:lineRule="auto"/>
    </w:pPr>
    <w:rPr>
      <w:rFonts w:ascii="Times New Roman" w:eastAsia="Songti SC" w:hAnsi="Times New Roman" w:cs="Times New Roman"/>
      <w:color w:val="auto"/>
      <w:sz w:val="24"/>
      <w:szCs w:val="24"/>
      <w:lang w:val="en-CA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0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2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2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71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8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30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1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13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29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4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8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11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1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91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8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2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46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9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0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5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39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6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196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6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5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13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35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02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01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9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4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0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23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8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56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5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67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81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7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2955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8039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83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4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3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48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0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58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31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19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01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95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9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88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13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2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4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3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311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21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59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10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5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92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8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8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25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5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0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90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93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9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6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2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9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61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6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1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5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33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6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356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riel/Library/Containers/com.microsoft.Word/Data/Library/Application%20Support/Microsoft/Office/16.0/DTS/en-US%7b26D8222A-507A-9345-A169-423265E2B53D%7d/%7b53619763-1D19-4847-A446-04FF98261262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{53619763-1D19-4847-A446-04FF98261262}tf10002086.dotx</Template>
  <TotalTime>419</TotalTime>
  <Pages>5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4</cp:revision>
  <dcterms:created xsi:type="dcterms:W3CDTF">2018-09-24T15:08:00Z</dcterms:created>
  <dcterms:modified xsi:type="dcterms:W3CDTF">2018-10-08T17:20:00Z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