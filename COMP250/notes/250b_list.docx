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F4D" w:rsidRPr="005C5C6D" w:rsidRDefault="00D40436" w:rsidP="003E04D5">
      <w:pPr>
        <w:pStyle w:val="Heading1"/>
        <w:rPr>
          <w:rFonts w:ascii="Britannic Bold" w:hAnsi="Britannic Bold"/>
        </w:rPr>
      </w:pPr>
      <w:r w:rsidRPr="005C5C6D">
        <w:rPr>
          <w:rFonts w:ascii="Britannic Bold" w:hAnsi="Britannic Bold"/>
        </w:rPr>
        <w:t>Quadratic Sorting a List</w:t>
      </w:r>
    </w:p>
    <w:p w:rsidR="003E04D5" w:rsidRPr="005C5C6D" w:rsidRDefault="003E04D5" w:rsidP="009647B1">
      <w:pPr>
        <w:contextualSpacing/>
        <w:rPr>
          <w:rFonts w:ascii="Britannic Bold" w:hAnsi="Britannic Bold"/>
          <w:color w:val="AB4A63"/>
          <w:sz w:val="28"/>
          <w:szCs w:val="28"/>
        </w:rPr>
      </w:pPr>
      <w:r w:rsidRPr="005C5C6D">
        <w:rPr>
          <w:rFonts w:ascii="Britannic Bold" w:hAnsi="Britannic Bold"/>
          <w:color w:val="AB4A63"/>
          <w:sz w:val="28"/>
          <w:szCs w:val="28"/>
        </w:rPr>
        <w:t>Bubble Sort</w:t>
      </w:r>
    </w:p>
    <w:p w:rsidR="003E04D5" w:rsidRPr="007E0612" w:rsidRDefault="007E0612" w:rsidP="009647B1">
      <w:pPr>
        <w:contextualSpacing/>
        <w:rPr>
          <w:rFonts w:ascii="Times" w:hAnsi="Times"/>
          <w:i/>
          <w:color w:val="000000" w:themeColor="text1"/>
          <w:sz w:val="24"/>
          <w:szCs w:val="24"/>
          <w:lang w:eastAsia="zh-CN"/>
        </w:rPr>
      </w:pPr>
      <w:r>
        <w:rPr>
          <w:rFonts w:ascii="Times" w:hAnsi="Times"/>
          <w:i/>
          <w:color w:val="000000" w:themeColor="text1"/>
          <w:sz w:val="24"/>
          <w:szCs w:val="24"/>
          <w:lang w:eastAsia="zh-CN"/>
        </w:rPr>
        <w:t xml:space="preserve">Goal: </w:t>
      </w:r>
      <w:r w:rsidR="003E04D5" w:rsidRPr="007E0612">
        <w:rPr>
          <w:rFonts w:ascii="Times" w:hAnsi="Times"/>
          <w:i/>
          <w:color w:val="000000" w:themeColor="text1"/>
          <w:sz w:val="24"/>
          <w:szCs w:val="24"/>
          <w:lang w:eastAsia="zh-CN"/>
        </w:rPr>
        <w:t>order a list of integers in ascending order</w:t>
      </w:r>
    </w:p>
    <w:p w:rsidR="003E04D5" w:rsidRPr="003E04D5" w:rsidRDefault="007E0612" w:rsidP="007E0612">
      <w:pPr>
        <w:contextualSpacing/>
        <w:rPr>
          <w:rFonts w:ascii="Times" w:hAnsi="Times"/>
          <w:color w:val="000000" w:themeColor="text1"/>
          <w:sz w:val="24"/>
          <w:szCs w:val="24"/>
          <w:lang w:eastAsia="zh-CN"/>
        </w:rPr>
      </w:pPr>
      <w:r>
        <w:rPr>
          <w:rFonts w:ascii="Times" w:hAnsi="Times"/>
          <w:color w:val="000000" w:themeColor="text1"/>
          <w:sz w:val="24"/>
          <w:szCs w:val="24"/>
          <w:lang w:eastAsia="zh-CN"/>
        </w:rPr>
        <w:t>Idea</w:t>
      </w:r>
      <w:r w:rsidR="003E04D5" w:rsidRPr="003E04D5">
        <w:rPr>
          <w:rFonts w:ascii="Times" w:hAnsi="Times"/>
          <w:color w:val="000000" w:themeColor="text1"/>
          <w:sz w:val="24"/>
          <w:szCs w:val="24"/>
          <w:lang w:eastAsia="zh-CN"/>
        </w:rPr>
        <w:t>: repeatedly iterate through the list and swap adjacent elements if they are in the wrong order</w:t>
      </w:r>
      <w:r w:rsidR="009647B1" w:rsidRPr="003E04D5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 </w:t>
      </w:r>
    </w:p>
    <w:p w:rsidR="003E04D5" w:rsidRPr="007E0612" w:rsidRDefault="003E04D5" w:rsidP="007E0612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3E04D5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Since each time we iterate through the list we ensure that </w:t>
      </w:r>
      <w:r w:rsidRPr="003E04D5">
        <w:rPr>
          <w:rFonts w:ascii="Times" w:hAnsi="Times"/>
          <w:b/>
          <w:color w:val="000000" w:themeColor="text1"/>
          <w:sz w:val="24"/>
          <w:szCs w:val="24"/>
          <w:lang w:eastAsia="zh-CN"/>
        </w:rPr>
        <w:t>the largest element is in the correct position</w:t>
      </w:r>
      <w:r>
        <w:rPr>
          <w:rFonts w:ascii="Times" w:hAnsi="Times"/>
          <w:b/>
          <w:color w:val="000000" w:themeColor="text1"/>
          <w:sz w:val="24"/>
          <w:szCs w:val="24"/>
          <w:lang w:eastAsia="zh-CN"/>
        </w:rPr>
        <w:t xml:space="preserve">. </w:t>
      </w: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At each iteration we can stop comparing adjacent elements </w:t>
      </w:r>
      <w:r w:rsidRPr="007E0612">
        <w:rPr>
          <w:rFonts w:ascii="Times" w:hAnsi="Times"/>
          <w:color w:val="000000" w:themeColor="text1"/>
          <w:sz w:val="24"/>
          <w:szCs w:val="24"/>
          <w:u w:val="single"/>
          <w:lang w:eastAsia="zh-CN"/>
        </w:rPr>
        <w:t>one step earlier</w:t>
      </w: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>.</w:t>
      </w:r>
    </w:p>
    <w:p w:rsidR="003E04D5" w:rsidRPr="007E0612" w:rsidRDefault="003E04D5" w:rsidP="007E0612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3E04D5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The algorithm can infer that the list is sorted until </w:t>
      </w:r>
      <w:r w:rsidRPr="007E0612">
        <w:rPr>
          <w:rFonts w:ascii="Times" w:hAnsi="Times"/>
          <w:color w:val="000000" w:themeColor="text1"/>
          <w:sz w:val="24"/>
          <w:szCs w:val="24"/>
          <w:u w:val="single"/>
          <w:lang w:eastAsia="zh-CN"/>
        </w:rPr>
        <w:t>no swap is needed in last iteration</w:t>
      </w:r>
      <w:r w:rsidRPr="003E04D5">
        <w:rPr>
          <w:rFonts w:ascii="Times" w:hAnsi="Times"/>
          <w:color w:val="000000" w:themeColor="text1"/>
          <w:sz w:val="24"/>
          <w:szCs w:val="24"/>
          <w:lang w:eastAsia="zh-CN"/>
        </w:rPr>
        <w:t>.</w:t>
      </w:r>
    </w:p>
    <w:p w:rsidR="003E04D5" w:rsidRDefault="003E04D5" w:rsidP="00D40436">
      <w:pPr>
        <w:contextualSpacing/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3E04D5">
        <w:rPr>
          <w:rFonts w:ascii="Times" w:hAnsi="Times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7BABB82B" wp14:editId="47BCFEFC">
            <wp:extent cx="2486722" cy="180446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537" cy="180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12" w:rsidRDefault="007E0612" w:rsidP="007E0612">
      <w:pPr>
        <w:contextualSpacing/>
        <w:jc w:val="center"/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7E0612" w:rsidRPr="005C5C6D" w:rsidRDefault="007E0612" w:rsidP="007E0612">
      <w:pPr>
        <w:contextualSpacing/>
        <w:rPr>
          <w:rFonts w:ascii="Britannic Bold" w:hAnsi="Britannic Bold"/>
          <w:color w:val="AB4A63"/>
          <w:sz w:val="28"/>
          <w:szCs w:val="28"/>
        </w:rPr>
      </w:pPr>
      <w:r w:rsidRPr="005C5C6D">
        <w:rPr>
          <w:rFonts w:ascii="Britannic Bold" w:hAnsi="Britannic Bold"/>
          <w:color w:val="AB4A63"/>
          <w:sz w:val="28"/>
          <w:szCs w:val="28"/>
        </w:rPr>
        <w:t>Selection Sort</w:t>
      </w:r>
    </w:p>
    <w:p w:rsidR="007E0612" w:rsidRPr="007E0612" w:rsidRDefault="007E0612" w:rsidP="007E0612">
      <w:pPr>
        <w:contextualSpacing/>
        <w:rPr>
          <w:rFonts w:ascii="Times" w:hAnsi="Times"/>
          <w:i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i/>
          <w:color w:val="000000" w:themeColor="text1"/>
          <w:sz w:val="24"/>
          <w:szCs w:val="24"/>
          <w:lang w:eastAsia="zh-CN"/>
        </w:rPr>
        <w:t>Goal: order a list of integers in ascending order</w:t>
      </w:r>
    </w:p>
    <w:p w:rsidR="007E0612" w:rsidRDefault="007E0612" w:rsidP="007E0612">
      <w:pPr>
        <w:contextualSpacing/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Idea: 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 xml:space="preserve"> </w:t>
      </w: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>consider the list as if it was divided into two parts, one sorted and the other unsorted. (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Note that</w:t>
      </w: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 at the beginning the so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rted part is empty)</w:t>
      </w:r>
    </w:p>
    <w:p w:rsidR="007E0612" w:rsidRDefault="007E0612" w:rsidP="007E0612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>Select the smallest element i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n the unsorted part of the list</w:t>
      </w:r>
    </w:p>
    <w:p w:rsidR="007E0612" w:rsidRDefault="007E0612" w:rsidP="007E0612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>Swap that element with the element in the initial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 xml:space="preserve"> position of the unsorted array</w:t>
      </w:r>
    </w:p>
    <w:p w:rsidR="007E0612" w:rsidRDefault="007E0612" w:rsidP="007E0612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>Change where you divide the array from the s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orted part to the unsorted part</w:t>
      </w:r>
    </w:p>
    <w:p w:rsidR="007E0612" w:rsidRPr="00D40436" w:rsidRDefault="007E0612" w:rsidP="00D40436">
      <w:pPr>
        <w:jc w:val="both"/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noProof/>
          <w:lang w:eastAsia="zh-CN"/>
        </w:rPr>
        <w:drawing>
          <wp:inline distT="0" distB="0" distL="0" distR="0" wp14:anchorId="45E5BF12" wp14:editId="7BEFEE0F">
            <wp:extent cx="3937601" cy="189013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295" cy="1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12" w:rsidRDefault="007E0612" w:rsidP="007E0612">
      <w:pPr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D40436" w:rsidRDefault="00D40436">
      <w:pPr>
        <w:rPr>
          <w:rFonts w:ascii="Britannic Bold" w:hAnsi="Britannic Bold"/>
          <w:color w:val="000000" w:themeColor="text1"/>
          <w:sz w:val="28"/>
          <w:szCs w:val="28"/>
          <w:lang w:eastAsia="zh-CN"/>
        </w:rPr>
      </w:pPr>
      <w:r>
        <w:rPr>
          <w:rFonts w:ascii="Britannic Bold" w:hAnsi="Britannic Bold"/>
          <w:color w:val="000000" w:themeColor="text1"/>
          <w:sz w:val="28"/>
          <w:szCs w:val="28"/>
          <w:lang w:eastAsia="zh-CN"/>
        </w:rPr>
        <w:br w:type="page"/>
      </w:r>
    </w:p>
    <w:p w:rsidR="007E0612" w:rsidRPr="005C5C6D" w:rsidRDefault="007E0612" w:rsidP="007E0612">
      <w:pPr>
        <w:rPr>
          <w:rFonts w:ascii="Britannic Bold" w:hAnsi="Britannic Bold"/>
          <w:color w:val="AB4A63"/>
          <w:sz w:val="28"/>
          <w:szCs w:val="28"/>
          <w:lang w:eastAsia="zh-CN"/>
        </w:rPr>
      </w:pPr>
      <w:r w:rsidRPr="005C5C6D">
        <w:rPr>
          <w:rFonts w:ascii="Britannic Bold" w:hAnsi="Britannic Bold"/>
          <w:color w:val="AB4A63"/>
          <w:sz w:val="28"/>
          <w:szCs w:val="28"/>
          <w:lang w:eastAsia="zh-CN"/>
        </w:rPr>
        <w:lastRenderedPageBreak/>
        <w:t>Insertion Sort</w:t>
      </w:r>
    </w:p>
    <w:p w:rsidR="007E0612" w:rsidRDefault="007E0612" w:rsidP="007E0612">
      <w:p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i/>
          <w:color w:val="000000" w:themeColor="text1"/>
          <w:sz w:val="24"/>
          <w:szCs w:val="24"/>
          <w:lang w:eastAsia="zh-CN"/>
        </w:rPr>
        <w:t>Goal: order a list of integers in ascending order</w:t>
      </w:r>
    </w:p>
    <w:p w:rsidR="007E0612" w:rsidRDefault="007E0612" w:rsidP="007E0612">
      <w:p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>Idea: consider the list as if it was divided into two parts, one sorte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d and the other unsorted. (Note that</w:t>
      </w: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 at the beginning the s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orted part is empty)</w:t>
      </w:r>
    </w:p>
    <w:p w:rsidR="007E0612" w:rsidRDefault="007E0612" w:rsidP="007E0612">
      <w:pPr>
        <w:pStyle w:val="ListParagraph"/>
        <w:numPr>
          <w:ilvl w:val="0"/>
          <w:numId w:val="7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Select the first element of the unsorted part of 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the list</w:t>
      </w:r>
    </w:p>
    <w:p w:rsidR="007E0612" w:rsidRDefault="007E0612" w:rsidP="007E0612">
      <w:pPr>
        <w:pStyle w:val="ListParagraph"/>
        <w:numPr>
          <w:ilvl w:val="0"/>
          <w:numId w:val="7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Insert such element into its </w:t>
      </w:r>
      <w:r w:rsidRPr="007E0612">
        <w:rPr>
          <w:rFonts w:ascii="Times" w:hAnsi="Times"/>
          <w:b/>
          <w:color w:val="000000" w:themeColor="text1"/>
          <w:sz w:val="24"/>
          <w:szCs w:val="24"/>
          <w:lang w:eastAsia="zh-CN"/>
        </w:rPr>
        <w:t>correct position</w:t>
      </w: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>in the sorted part of the list.</w:t>
      </w:r>
    </w:p>
    <w:p w:rsidR="007E0612" w:rsidRDefault="007E0612" w:rsidP="007E0612">
      <w:pPr>
        <w:pStyle w:val="ListParagraph"/>
        <w:numPr>
          <w:ilvl w:val="0"/>
          <w:numId w:val="7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color w:val="000000" w:themeColor="text1"/>
          <w:sz w:val="24"/>
          <w:szCs w:val="24"/>
          <w:lang w:eastAsia="zh-CN"/>
        </w:rPr>
        <w:t>Change where you divide the array from the sorted part to the unsorted part.</w:t>
      </w:r>
    </w:p>
    <w:p w:rsidR="007E0612" w:rsidRDefault="007E0612" w:rsidP="00D40436">
      <w:p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3B0D9C09" wp14:editId="6B169C6B">
            <wp:extent cx="4270917" cy="17416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101" cy="17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36" w:rsidRDefault="00D40436" w:rsidP="007E0612">
      <w:pPr>
        <w:jc w:val="center"/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D40436" w:rsidRDefault="00D40436" w:rsidP="00D40436">
      <w:pPr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584394" w:rsidRDefault="00584394" w:rsidP="00D40436">
      <w:pPr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D40436" w:rsidRDefault="00D40436" w:rsidP="00D40436">
      <w:p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D40436">
        <w:rPr>
          <w:rFonts w:ascii="Times" w:hAnsi="Times"/>
          <w:color w:val="000000" w:themeColor="text1"/>
          <w:sz w:val="24"/>
          <w:szCs w:val="24"/>
          <w:lang w:eastAsia="zh-CN"/>
        </w:rPr>
        <w:t>[Comparison of the three algorithms]</w:t>
      </w:r>
    </w:p>
    <w:p w:rsidR="00D40436" w:rsidRPr="00584394" w:rsidRDefault="00D40436" w:rsidP="00D40436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  <w:r w:rsidRPr="00584394">
        <w:rPr>
          <w:rFonts w:ascii="Times" w:hAnsi="Times"/>
          <w:b/>
          <w:color w:val="000000" w:themeColor="text1"/>
          <w:sz w:val="24"/>
          <w:szCs w:val="24"/>
          <w:lang w:eastAsia="zh-CN"/>
        </w:rPr>
        <w:t>Time complexity: O(N</w:t>
      </w:r>
      <w:r w:rsidRPr="00584394">
        <w:rPr>
          <w:rFonts w:ascii="Times" w:hAnsi="Times"/>
          <w:b/>
          <w:color w:val="000000" w:themeColor="text1"/>
          <w:sz w:val="32"/>
          <w:szCs w:val="32"/>
          <w:vertAlign w:val="superscript"/>
          <w:lang w:eastAsia="zh-CN"/>
        </w:rPr>
        <w:t>2</w:t>
      </w:r>
      <w:r w:rsidRPr="00584394">
        <w:rPr>
          <w:rFonts w:ascii="Times" w:hAnsi="Times"/>
          <w:b/>
          <w:color w:val="000000" w:themeColor="text1"/>
          <w:sz w:val="28"/>
          <w:szCs w:val="28"/>
          <w:lang w:eastAsia="zh-CN"/>
        </w:rPr>
        <w:t>)</w:t>
      </w:r>
    </w:p>
    <w:p w:rsidR="00D40436" w:rsidRPr="00D40436" w:rsidRDefault="00D40436" w:rsidP="00D40436">
      <w:p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D40436">
        <w:rPr>
          <w:rFonts w:ascii="Times" w:hAnsi="Times"/>
          <w:color w:val="000000" w:themeColor="text1"/>
          <w:sz w:val="24"/>
          <w:szCs w:val="24"/>
          <w:lang w:eastAsia="zh-CN"/>
        </w:rPr>
        <w:t>Note that performance dep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 xml:space="preserve">ends highly on initial data. Also, </w:t>
      </w:r>
      <w:r w:rsidRPr="00D40436">
        <w:rPr>
          <w:rFonts w:ascii="Times" w:hAnsi="Times"/>
          <w:color w:val="000000" w:themeColor="text1"/>
          <w:sz w:val="24"/>
          <w:szCs w:val="24"/>
          <w:lang w:eastAsia="zh-CN"/>
        </w:rPr>
        <w:t>it depends on implementation (array vs. linked list),</w:t>
      </w:r>
      <w:r>
        <w:rPr>
          <w:rFonts w:ascii="Times" w:hAnsi="Times"/>
          <w:color w:val="000000" w:themeColor="text1"/>
          <w:sz w:val="24"/>
          <w:szCs w:val="24"/>
          <w:lang w:eastAsia="zh-CN"/>
        </w:rPr>
        <w:t xml:space="preserve"> e.g. what is cost of </w:t>
      </w:r>
      <w:r w:rsidRPr="00D40436">
        <w:rPr>
          <w:rFonts w:ascii="Times" w:hAnsi="Times"/>
          <w:color w:val="000000" w:themeColor="text1"/>
          <w:sz w:val="24"/>
          <w:szCs w:val="24"/>
          <w:lang w:eastAsia="zh-CN"/>
        </w:rPr>
        <w:t>swap and  ‘shift’.</w:t>
      </w:r>
    </w:p>
    <w:p w:rsidR="007E0612" w:rsidRPr="007E0612" w:rsidRDefault="007E0612" w:rsidP="007E0612">
      <w:pPr>
        <w:jc w:val="center"/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7E0612">
        <w:rPr>
          <w:rFonts w:ascii="Times" w:hAnsi="Times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76A83B14" wp14:editId="3A8D53AB">
            <wp:extent cx="4092498" cy="24397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580" cy="24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12" w:rsidRPr="007E0612" w:rsidRDefault="007E0612" w:rsidP="007E0612">
      <w:pPr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3E04D5" w:rsidRDefault="003E04D5" w:rsidP="003E04D5">
      <w:pPr>
        <w:contextualSpacing/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7D3CE8" w:rsidRDefault="007D3CE8" w:rsidP="007D3CE8">
      <w:pPr>
        <w:pStyle w:val="Heading1"/>
        <w:rPr>
          <w:rFonts w:ascii="Britannic Bold" w:hAnsi="Britannic Bold"/>
        </w:rPr>
      </w:pPr>
      <w:r>
        <w:rPr>
          <w:rFonts w:ascii="Britannic Bold" w:hAnsi="Britannic Bold"/>
        </w:rPr>
        <w:lastRenderedPageBreak/>
        <w:t>Stack</w:t>
      </w:r>
    </w:p>
    <w:p w:rsidR="007D3CE8" w:rsidRPr="005948BB" w:rsidRDefault="007D3CE8" w:rsidP="007D3CE8">
      <w:pPr>
        <w:rPr>
          <w:rFonts w:ascii="Times" w:hAnsi="Times"/>
          <w:color w:val="884161"/>
          <w:sz w:val="24"/>
          <w:szCs w:val="24"/>
        </w:rPr>
      </w:pPr>
      <w:r w:rsidRPr="005948BB">
        <w:rPr>
          <w:rFonts w:ascii="Times" w:hAnsi="Times"/>
          <w:color w:val="884161"/>
          <w:sz w:val="24"/>
          <w:szCs w:val="24"/>
        </w:rPr>
        <w:t>Abstract data type (ADT)</w:t>
      </w:r>
    </w:p>
    <w:p w:rsidR="007D3CE8" w:rsidRPr="005948BB" w:rsidRDefault="007D3CE8" w:rsidP="007D3CE8">
      <w:pPr>
        <w:rPr>
          <w:rFonts w:ascii="Times" w:hAnsi="Times"/>
          <w:i/>
          <w:color w:val="884161"/>
          <w:sz w:val="24"/>
          <w:szCs w:val="24"/>
        </w:rPr>
      </w:pPr>
      <w:r w:rsidRPr="005948BB">
        <w:rPr>
          <w:rFonts w:ascii="Times" w:hAnsi="Times"/>
          <w:i/>
          <w:color w:val="884161"/>
          <w:sz w:val="24"/>
          <w:szCs w:val="24"/>
        </w:rPr>
        <w:t>“ADT”  defines a</w:t>
      </w:r>
      <w:bookmarkStart w:id="0" w:name="_GoBack"/>
      <w:bookmarkEnd w:id="0"/>
      <w:r w:rsidRPr="005948BB">
        <w:rPr>
          <w:rFonts w:ascii="Times" w:hAnsi="Times"/>
          <w:i/>
          <w:color w:val="884161"/>
          <w:sz w:val="24"/>
          <w:szCs w:val="24"/>
        </w:rPr>
        <w:t xml:space="preserve"> data type by the </w:t>
      </w:r>
      <w:r w:rsidRPr="005948BB">
        <w:rPr>
          <w:rFonts w:ascii="Times" w:hAnsi="Times"/>
          <w:b/>
          <w:i/>
          <w:color w:val="884161"/>
          <w:sz w:val="24"/>
          <w:szCs w:val="24"/>
        </w:rPr>
        <w:t>values of the data and operations on the data</w:t>
      </w:r>
      <w:r w:rsidRPr="005948BB">
        <w:rPr>
          <w:rFonts w:ascii="Times" w:hAnsi="Times"/>
          <w:i/>
          <w:color w:val="884161"/>
          <w:sz w:val="24"/>
          <w:szCs w:val="24"/>
        </w:rPr>
        <w:t xml:space="preserve">. It is defined from the point of view of the user. It ignores the details of the implementation. An ADT is more abstract than a data structure.  </w:t>
      </w:r>
    </w:p>
    <w:p w:rsidR="007D3CE8" w:rsidRDefault="007D3CE8" w:rsidP="007D3CE8">
      <w:pPr>
        <w:rPr>
          <w:rFonts w:ascii="Times" w:hAnsi="Times"/>
          <w:color w:val="000000" w:themeColor="text1"/>
          <w:sz w:val="24"/>
          <w:szCs w:val="24"/>
        </w:rPr>
      </w:pPr>
      <w:r w:rsidRPr="007D3CE8">
        <w:rPr>
          <w:rFonts w:ascii="Times" w:hAnsi="Times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7E92169" wp14:editId="15B38054">
            <wp:simplePos x="0" y="0"/>
            <wp:positionH relativeFrom="column">
              <wp:posOffset>3692931</wp:posOffset>
            </wp:positionH>
            <wp:positionV relativeFrom="paragraph">
              <wp:posOffset>242164</wp:posOffset>
            </wp:positionV>
            <wp:extent cx="1601470" cy="12223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13"/>
                    <a:stretch/>
                  </pic:blipFill>
                  <pic:spPr bwMode="auto">
                    <a:xfrm>
                      <a:off x="0" y="0"/>
                      <a:ext cx="1601470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3CE8" w:rsidRPr="007D3CE8" w:rsidRDefault="007D3CE8" w:rsidP="007D3CE8">
      <w:pPr>
        <w:rPr>
          <w:rFonts w:ascii="Times" w:hAnsi="Times"/>
          <w:b/>
          <w:color w:val="000000" w:themeColor="text1"/>
          <w:sz w:val="24"/>
          <w:szCs w:val="24"/>
        </w:rPr>
      </w:pPr>
      <w:r w:rsidRPr="007D3CE8">
        <w:rPr>
          <w:rFonts w:ascii="Times" w:hAnsi="Times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D0ACFD8">
            <wp:simplePos x="0" y="0"/>
            <wp:positionH relativeFrom="column">
              <wp:posOffset>4864100</wp:posOffset>
            </wp:positionH>
            <wp:positionV relativeFrom="paragraph">
              <wp:posOffset>64668</wp:posOffset>
            </wp:positionV>
            <wp:extent cx="1311275" cy="12223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40"/>
                    <a:stretch/>
                  </pic:blipFill>
                  <pic:spPr bwMode="auto">
                    <a:xfrm>
                      <a:off x="0" y="0"/>
                      <a:ext cx="1311275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CE8">
        <w:rPr>
          <w:rFonts w:ascii="Times" w:hAnsi="Times"/>
          <w:b/>
          <w:color w:val="000000" w:themeColor="text1"/>
          <w:sz w:val="24"/>
          <w:szCs w:val="24"/>
        </w:rPr>
        <w:t>Stack ADT</w:t>
      </w:r>
    </w:p>
    <w:p w:rsidR="007D3CE8" w:rsidRDefault="007D3CE8" w:rsidP="007D3CE8">
      <w:pPr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t xml:space="preserve">A stack is a list.  </w:t>
      </w:r>
    </w:p>
    <w:p w:rsidR="007D3CE8" w:rsidRDefault="007D3CE8" w:rsidP="007D3CE8">
      <w:pPr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t>However, it typically does NOT</w:t>
      </w:r>
      <w:r w:rsidRPr="007D3CE8">
        <w:rPr>
          <w:rFonts w:ascii="Times" w:hAnsi="Times"/>
          <w:color w:val="000000" w:themeColor="text1"/>
          <w:sz w:val="24"/>
          <w:szCs w:val="24"/>
        </w:rPr>
        <w:t xml:space="preserve"> have operati</w:t>
      </w:r>
      <w:r>
        <w:rPr>
          <w:rFonts w:ascii="Times" w:hAnsi="Times"/>
          <w:color w:val="000000" w:themeColor="text1"/>
          <w:sz w:val="24"/>
          <w:szCs w:val="24"/>
        </w:rPr>
        <w:t xml:space="preserve">ons to access the list element </w:t>
      </w:r>
      <w:proofErr w:type="spellStart"/>
      <w:r>
        <w:rPr>
          <w:rFonts w:ascii="Times" w:hAnsi="Times"/>
          <w:color w:val="000000" w:themeColor="text1"/>
          <w:sz w:val="24"/>
          <w:szCs w:val="24"/>
        </w:rPr>
        <w:t>i</w:t>
      </w:r>
      <w:proofErr w:type="spellEnd"/>
      <w:r>
        <w:rPr>
          <w:rFonts w:ascii="Times" w:hAnsi="Times"/>
          <w:color w:val="000000" w:themeColor="text1"/>
          <w:sz w:val="24"/>
          <w:szCs w:val="24"/>
        </w:rPr>
        <w:t xml:space="preserve"> directly.  </w:t>
      </w:r>
    </w:p>
    <w:p w:rsidR="007D3CE8" w:rsidRDefault="007D3CE8" w:rsidP="007D3CE8">
      <w:pPr>
        <w:rPr>
          <w:rFonts w:ascii="Times" w:hAnsi="Times"/>
          <w:color w:val="000000" w:themeColor="text1"/>
          <w:sz w:val="24"/>
          <w:szCs w:val="24"/>
        </w:rPr>
      </w:pPr>
      <w:r w:rsidRPr="007D3CE8">
        <w:rPr>
          <w:rFonts w:ascii="Times" w:hAnsi="Times"/>
          <w:color w:val="000000" w:themeColor="text1"/>
          <w:sz w:val="24"/>
          <w:szCs w:val="24"/>
        </w:rPr>
        <w:t>Instead one accesses only one end of the list.</w:t>
      </w:r>
    </w:p>
    <w:p w:rsidR="007D3CE8" w:rsidRDefault="007D3CE8" w:rsidP="007D3CE8">
      <w:pPr>
        <w:rPr>
          <w:rFonts w:ascii="Times" w:hAnsi="Times"/>
          <w:color w:val="000000" w:themeColor="text1"/>
          <w:sz w:val="24"/>
          <w:szCs w:val="24"/>
        </w:rPr>
      </w:pPr>
    </w:p>
    <w:p w:rsidR="006977BC" w:rsidRPr="007D3CE8" w:rsidRDefault="007D3CE8" w:rsidP="006977BC">
      <w:pPr>
        <w:contextualSpacing/>
        <w:rPr>
          <w:rFonts w:ascii="Times" w:hAnsi="Times"/>
          <w:color w:val="000000" w:themeColor="text1"/>
          <w:sz w:val="24"/>
          <w:szCs w:val="24"/>
          <w:u w:val="single"/>
        </w:rPr>
      </w:pPr>
      <w:r w:rsidRPr="007D3CE8">
        <w:rPr>
          <w:rFonts w:ascii="Times" w:hAnsi="Times"/>
          <w:color w:val="000000" w:themeColor="text1"/>
          <w:sz w:val="24"/>
          <w:szCs w:val="24"/>
          <w:u w:val="single"/>
        </w:rPr>
        <w:t>Implement a stack</w:t>
      </w:r>
    </w:p>
    <w:p w:rsidR="007D3CE8" w:rsidRDefault="007D3CE8" w:rsidP="006977BC">
      <w:pPr>
        <w:ind w:left="1440"/>
        <w:contextualSpacing/>
        <w:jc w:val="center"/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-117043</wp:posOffset>
                </wp:positionH>
                <wp:positionV relativeFrom="paragraph">
                  <wp:posOffset>194589</wp:posOffset>
                </wp:positionV>
                <wp:extent cx="1543507" cy="81198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507" cy="811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CE8" w:rsidRPr="007D3CE8" w:rsidRDefault="007D3CE8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7D3CE8"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Java </w:t>
                            </w:r>
                            <w:proofErr w:type="spellStart"/>
                            <w:r w:rsidRPr="007D3CE8"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ArrayList</w:t>
                            </w:r>
                            <w:proofErr w:type="spellEnd"/>
                            <w:r w:rsidRPr="007D3CE8"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 class doesn’t have </w:t>
                            </w:r>
                            <w:proofErr w:type="spellStart"/>
                            <w:r w:rsidRPr="007D3CE8"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addLast</w:t>
                            </w:r>
                            <w:proofErr w:type="spellEnd"/>
                            <w:r w:rsidRPr="007D3CE8"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 and </w:t>
                            </w:r>
                            <w:proofErr w:type="spellStart"/>
                            <w:r w:rsidRPr="007D3CE8"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>removeLast</w:t>
                            </w:r>
                            <w:proofErr w:type="spellEnd"/>
                            <w:r w:rsidRPr="007D3CE8">
                              <w:rPr>
                                <w:color w:val="000000" w:themeColor="text1"/>
                                <w:sz w:val="22"/>
                                <w:szCs w:val="22"/>
                                <w:lang w:val="en-CA"/>
                              </w:rPr>
                              <w:t xml:space="preserve"> methods.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9.2pt;margin-top:15.3pt;width:121.55pt;height:63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" filled="f" stroked="f" strokeweight=".5pt">
                <v:textbox>
                  <w:txbxContent>
                    <w:p w:rsidR="007D3CE8" w:rsidRPr="007D3CE8" w:rsidRDefault="007D3CE8">
                      <w:pPr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</w:pPr>
                      <w:r w:rsidRPr="007D3CE8"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Java </w:t>
                      </w:r>
                      <w:proofErr w:type="spellStart"/>
                      <w:r w:rsidRPr="007D3CE8"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  <w:t>ArrayList</w:t>
                      </w:r>
                      <w:proofErr w:type="spellEnd"/>
                      <w:r w:rsidRPr="007D3CE8"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 class doesn’t have </w:t>
                      </w:r>
                      <w:proofErr w:type="spellStart"/>
                      <w:r w:rsidRPr="007D3CE8"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  <w:t>addLast</w:t>
                      </w:r>
                      <w:proofErr w:type="spellEnd"/>
                      <w:r w:rsidRPr="007D3CE8"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 and </w:t>
                      </w:r>
                      <w:proofErr w:type="spellStart"/>
                      <w:r w:rsidRPr="007D3CE8"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  <w:t>removeLast</w:t>
                      </w:r>
                      <w:proofErr w:type="spellEnd"/>
                      <w:r w:rsidRPr="007D3CE8">
                        <w:rPr>
                          <w:color w:val="000000" w:themeColor="text1"/>
                          <w:sz w:val="22"/>
                          <w:szCs w:val="22"/>
                          <w:lang w:val="en-CA"/>
                        </w:rPr>
                        <w:t xml:space="preserve"> methods.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1265530</wp:posOffset>
                </wp:positionH>
                <wp:positionV relativeFrom="paragraph">
                  <wp:posOffset>551815</wp:posOffset>
                </wp:positionV>
                <wp:extent cx="482803" cy="0"/>
                <wp:effectExtent l="0" t="63500" r="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8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A08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99.65pt;margin-top:43.45pt;width:3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" strokecolor="black [3200]" strokeweight=".5pt">
                <v:stroke endarrow="block" joinstyle="miter"/>
              </v:shape>
            </w:pict>
          </mc:Fallback>
        </mc:AlternateContent>
      </w:r>
      <w:r w:rsidRPr="007D3CE8">
        <w:rPr>
          <w:rFonts w:ascii="Times" w:hAnsi="Times"/>
          <w:noProof/>
          <w:color w:val="000000" w:themeColor="text1"/>
          <w:sz w:val="24"/>
          <w:szCs w:val="24"/>
        </w:rPr>
        <w:drawing>
          <wp:inline distT="0" distB="0" distL="0" distR="0" wp14:anchorId="0BCD9A57" wp14:editId="285B3B87">
            <wp:extent cx="3269895" cy="157171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0018" cy="158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BC" w:rsidRDefault="006977BC" w:rsidP="006977BC">
      <w:pPr>
        <w:ind w:left="1440"/>
        <w:contextualSpacing/>
        <w:jc w:val="center"/>
        <w:rPr>
          <w:rFonts w:ascii="Times" w:hAnsi="Times"/>
          <w:color w:val="000000" w:themeColor="text1"/>
          <w:sz w:val="24"/>
          <w:szCs w:val="24"/>
        </w:rPr>
      </w:pPr>
    </w:p>
    <w:p w:rsidR="007D3CE8" w:rsidRDefault="006977BC" w:rsidP="006977BC">
      <w:pPr>
        <w:contextualSpacing/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3134842</wp:posOffset>
                </wp:positionH>
                <wp:positionV relativeFrom="paragraph">
                  <wp:posOffset>220574</wp:posOffset>
                </wp:positionV>
                <wp:extent cx="2860244" cy="27285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244" cy="2728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977BC" w:rsidRDefault="006977BC" w:rsidP="006977B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977BC"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  <w:t>Example 5: “Call Stack”</w:t>
                            </w:r>
                          </w:p>
                          <w:p w:rsidR="006977BC" w:rsidRPr="006977BC" w:rsidRDefault="006977BC" w:rsidP="006977BC">
                            <w:pPr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977BC">
                              <w:rPr>
                                <w:rFonts w:ascii="Times" w:hAnsi="Times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38EB31E" wp14:editId="047A5BC5">
                                  <wp:extent cx="2712781" cy="2531059"/>
                                  <wp:effectExtent l="0" t="0" r="508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9910" cy="25843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7" type="#_x0000_t202" style="position:absolute;margin-left:246.85pt;margin-top:17.35pt;width:225.2pt;height:214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" filled="f" stroked="f" strokeweight=".5pt">
                <v:textbox>
                  <w:txbxContent>
                    <w:p w:rsidR="006977BC" w:rsidRDefault="006977BC" w:rsidP="006977B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</w:pPr>
                      <w:r w:rsidRPr="006977BC"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  <w:t>Example 5: “Call Stack”</w:t>
                      </w:r>
                    </w:p>
                    <w:p w:rsidR="006977BC" w:rsidRPr="006977BC" w:rsidRDefault="006977BC" w:rsidP="006977BC">
                      <w:pPr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</w:pPr>
                      <w:r w:rsidRPr="006977BC">
                        <w:rPr>
                          <w:rFonts w:ascii="Times" w:hAnsi="Times"/>
                          <w:noProof/>
                          <w:color w:val="000000" w:themeColor="text1"/>
                          <w:sz w:val="24"/>
                          <w:szCs w:val="24"/>
                        </w:rPr>
                        <w:drawing>
                          <wp:inline distT="0" distB="0" distL="0" distR="0" wp14:anchorId="338EB31E" wp14:editId="047A5BC5">
                            <wp:extent cx="2712781" cy="2531059"/>
                            <wp:effectExtent l="0" t="0" r="508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9910" cy="25843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D3CE8" w:rsidRDefault="007D3CE8" w:rsidP="006977BC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t xml:space="preserve">Example 1: Stack of </w:t>
      </w:r>
      <w:proofErr w:type="spellStart"/>
      <w:r>
        <w:rPr>
          <w:rFonts w:ascii="Times" w:hAnsi="Times"/>
          <w:color w:val="000000" w:themeColor="text1"/>
          <w:sz w:val="24"/>
          <w:szCs w:val="24"/>
        </w:rPr>
        <w:t>int</w:t>
      </w:r>
      <w:proofErr w:type="spellEnd"/>
    </w:p>
    <w:p w:rsidR="00A83D51" w:rsidRP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0"/>
          <w:szCs w:val="20"/>
        </w:rPr>
      </w:pPr>
    </w:p>
    <w:p w:rsidR="00A83D51" w:rsidRDefault="00A83D51" w:rsidP="006977BC">
      <w:pPr>
        <w:pStyle w:val="ListParagraph"/>
        <w:ind w:left="0"/>
        <w:rPr>
          <w:rFonts w:ascii="Times" w:hAnsi="Times"/>
          <w:color w:val="000000" w:themeColor="text1"/>
          <w:sz w:val="24"/>
          <w:szCs w:val="24"/>
        </w:rPr>
      </w:pPr>
      <w:r w:rsidRPr="00A83D51">
        <w:rPr>
          <w:rFonts w:ascii="Times" w:hAnsi="Times"/>
          <w:noProof/>
          <w:color w:val="000000" w:themeColor="text1"/>
          <w:sz w:val="24"/>
          <w:szCs w:val="24"/>
        </w:rPr>
        <w:drawing>
          <wp:inline distT="0" distB="0" distL="0" distR="0" wp14:anchorId="1750AA77" wp14:editId="7D114DDF">
            <wp:extent cx="2948026" cy="15675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292" cy="15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51" w:rsidRDefault="00A83D51">
      <w:pPr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br w:type="page"/>
      </w: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t>Example 2: Balancing parentheses</w:t>
      </w: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  <w:r w:rsidRPr="00A83D51">
        <w:rPr>
          <w:rFonts w:ascii="Times" w:hAnsi="Times"/>
          <w:color w:val="000000" w:themeColor="text1"/>
          <w:sz w:val="24"/>
          <w:szCs w:val="24"/>
        </w:rPr>
        <w:t xml:space="preserve">To ensure proper nesting,  we traverse the list and use a stack.   When we reach a left parenthesis, we push it onto the stack. When we reach a right parenthesis, we compare it to top of the stack.   It </w:t>
      </w:r>
      <w:proofErr w:type="spellStart"/>
      <w:r w:rsidRPr="00A83D51">
        <w:rPr>
          <w:rFonts w:ascii="Times" w:hAnsi="Times"/>
          <w:color w:val="000000" w:themeColor="text1"/>
          <w:sz w:val="24"/>
          <w:szCs w:val="24"/>
        </w:rPr>
        <w:t>it</w:t>
      </w:r>
      <w:proofErr w:type="spellEnd"/>
      <w:r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A83D51">
        <w:rPr>
          <w:rFonts w:ascii="Times" w:hAnsi="Times"/>
          <w:color w:val="000000" w:themeColor="text1"/>
          <w:sz w:val="24"/>
          <w:szCs w:val="24"/>
        </w:rPr>
        <w:t>matches, then we pop.</w:t>
      </w:r>
    </w:p>
    <w:p w:rsidR="00A83D51" w:rsidRDefault="00DB7EC0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  <w:r w:rsidRPr="00A83D51">
        <w:rPr>
          <w:rFonts w:ascii="Times" w:hAnsi="Times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7BD29F3">
            <wp:simplePos x="0" y="0"/>
            <wp:positionH relativeFrom="column">
              <wp:posOffset>2716124</wp:posOffset>
            </wp:positionH>
            <wp:positionV relativeFrom="paragraph">
              <wp:posOffset>70510</wp:posOffset>
            </wp:positionV>
            <wp:extent cx="3281045" cy="2318385"/>
            <wp:effectExtent l="0" t="0" r="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D51" w:rsidRPr="00A83D51">
        <w:rPr>
          <w:rFonts w:ascii="Times" w:hAnsi="Times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C7EBAF5">
            <wp:simplePos x="0" y="0"/>
            <wp:positionH relativeFrom="column">
              <wp:posOffset>343306</wp:posOffset>
            </wp:positionH>
            <wp:positionV relativeFrom="paragraph">
              <wp:posOffset>70891</wp:posOffset>
            </wp:positionV>
            <wp:extent cx="1887220" cy="1289685"/>
            <wp:effectExtent l="0" t="0" r="508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DB7EC0" w:rsidRDefault="00DB7EC0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DB7EC0" w:rsidRDefault="00DB7EC0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Pr="00A83D51" w:rsidRDefault="00A83D51" w:rsidP="00A83D51">
      <w:pPr>
        <w:rPr>
          <w:rFonts w:ascii="Times" w:hAnsi="Times"/>
          <w:color w:val="000000" w:themeColor="text1"/>
          <w:sz w:val="24"/>
          <w:szCs w:val="24"/>
        </w:rPr>
      </w:pPr>
    </w:p>
    <w:p w:rsidR="00A83D51" w:rsidRPr="006977BC" w:rsidRDefault="00A83D51" w:rsidP="006977BC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t>Example 3: HTML tags</w:t>
      </w:r>
    </w:p>
    <w:p w:rsidR="00A83D51" w:rsidRDefault="006977BC" w:rsidP="006977BC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/>
        </w:rPr>
      </w:pPr>
      <w:r>
        <w:rPr>
          <w:rFonts w:ascii="Times" w:hAnsi="Times"/>
          <w:color w:val="000000" w:themeColor="text1"/>
          <w:sz w:val="24"/>
          <w:szCs w:val="24"/>
        </w:rPr>
        <w:t>[</w:t>
      </w:r>
      <w:r w:rsidR="00A83D51">
        <w:rPr>
          <w:rFonts w:ascii="Times" w:hAnsi="Times"/>
          <w:color w:val="000000" w:themeColor="text1"/>
          <w:sz w:val="24"/>
          <w:szCs w:val="24"/>
        </w:rPr>
        <w:t>HTML elements</w:t>
      </w:r>
      <w:r>
        <w:rPr>
          <w:rFonts w:ascii="Times" w:hAnsi="Times"/>
          <w:color w:val="000000" w:themeColor="text1"/>
          <w:sz w:val="24"/>
          <w:szCs w:val="24"/>
        </w:rPr>
        <w:t xml:space="preserve">] </w:t>
      </w:r>
      <w:r w:rsidR="00A83D51" w:rsidRPr="006977BC">
        <w:rPr>
          <w:rFonts w:ascii="Times" w:hAnsi="Times"/>
          <w:color w:val="000000" w:themeColor="text1"/>
          <w:sz w:val="24"/>
          <w:szCs w:val="24"/>
          <w:lang w:val="en-CA"/>
        </w:rPr>
        <w:t>An HTML element starts w</w:t>
      </w:r>
      <w:r>
        <w:rPr>
          <w:rFonts w:ascii="Times" w:hAnsi="Times"/>
          <w:color w:val="000000" w:themeColor="text1"/>
          <w:sz w:val="24"/>
          <w:szCs w:val="24"/>
          <w:lang w:val="en-CA"/>
        </w:rPr>
        <w:t>ith a start tag and</w:t>
      </w:r>
      <w:r w:rsidR="00A83D51" w:rsidRPr="006977BC">
        <w:rPr>
          <w:rFonts w:ascii="Times" w:hAnsi="Times"/>
          <w:color w:val="000000" w:themeColor="text1"/>
          <w:sz w:val="24"/>
          <w:szCs w:val="24"/>
          <w:lang w:val="en-CA"/>
        </w:rPr>
        <w:t xml:space="preserve"> ends with an end tag. These tags can be thought of as brackets. HTML documents consist of nested HTML elements.</w:t>
      </w:r>
    </w:p>
    <w:p w:rsidR="00AD66E0" w:rsidRDefault="00AD66E0" w:rsidP="006977BC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/>
        </w:rPr>
      </w:pPr>
    </w:p>
    <w:p w:rsidR="00AD66E0" w:rsidRDefault="00AD66E0" w:rsidP="00AD66E0">
      <w:pPr>
        <w:pStyle w:val="ListParagraph"/>
        <w:ind w:left="360"/>
        <w:rPr>
          <w:rFonts w:ascii="Times" w:hAnsi="Times"/>
          <w:i/>
          <w:color w:val="000000" w:themeColor="text1"/>
          <w:sz w:val="24"/>
          <w:szCs w:val="24"/>
          <w:bdr w:val="single" w:sz="4" w:space="0" w:color="auto"/>
          <w:lang w:val="en-CA"/>
        </w:rPr>
      </w:pPr>
      <w:r w:rsidRPr="00AD66E0">
        <w:rPr>
          <w:rFonts w:ascii="Times" w:hAnsi="Times"/>
          <w:b/>
          <w:color w:val="000000" w:themeColor="text1"/>
          <w:sz w:val="24"/>
          <w:szCs w:val="24"/>
          <w:bdr w:val="single" w:sz="4" w:space="0" w:color="auto"/>
          <w:lang w:val="en-CA"/>
        </w:rPr>
        <w:t xml:space="preserve">I am bold. </w:t>
      </w:r>
      <w:r w:rsidRPr="00AD66E0">
        <w:rPr>
          <w:rFonts w:ascii="Times" w:hAnsi="Times"/>
          <w:b/>
          <w:i/>
          <w:color w:val="000000" w:themeColor="text1"/>
          <w:sz w:val="24"/>
          <w:szCs w:val="24"/>
          <w:bdr w:val="single" w:sz="4" w:space="0" w:color="auto"/>
          <w:lang w:val="en-CA"/>
        </w:rPr>
        <w:t>I am bold and italic.</w:t>
      </w:r>
      <w:r w:rsidRPr="00AD66E0">
        <w:rPr>
          <w:rFonts w:ascii="Times" w:hAnsi="Times"/>
          <w:i/>
          <w:color w:val="000000" w:themeColor="text1"/>
          <w:sz w:val="24"/>
          <w:szCs w:val="24"/>
          <w:bdr w:val="single" w:sz="4" w:space="0" w:color="auto"/>
          <w:lang w:val="en-CA"/>
        </w:rPr>
        <w:t xml:space="preserve"> I am italic.</w:t>
      </w:r>
    </w:p>
    <w:p w:rsidR="00AD66E0" w:rsidRPr="005C5C6D" w:rsidRDefault="00AD66E0" w:rsidP="00AD66E0">
      <w:pPr>
        <w:pStyle w:val="ListParagraph"/>
        <w:ind w:left="360"/>
        <w:rPr>
          <w:rFonts w:ascii="Times" w:hAnsi="Times"/>
          <w:i/>
          <w:color w:val="2F7594"/>
          <w:sz w:val="24"/>
          <w:szCs w:val="24"/>
          <w:bdr w:val="single" w:sz="4" w:space="0" w:color="auto"/>
          <w:lang w:val="en-CA"/>
        </w:rPr>
      </w:pPr>
      <w:r w:rsidRPr="00AD66E0">
        <w:rPr>
          <w:rFonts w:ascii="Times" w:hAnsi="Times"/>
          <w:noProof/>
          <w:color w:val="000000" w:themeColor="text1"/>
          <w:sz w:val="24"/>
          <w:szCs w:val="24"/>
        </w:rPr>
        <w:t>Correct way</w:t>
      </w:r>
      <w:r w:rsidRPr="005C5C6D">
        <w:rPr>
          <w:rFonts w:ascii="Times" w:hAnsi="Times"/>
          <w:noProof/>
          <w:color w:val="214C5E" w:themeColor="accent2"/>
          <w:sz w:val="24"/>
          <w:szCs w:val="24"/>
        </w:rPr>
        <w:t xml:space="preserve">:   </w:t>
      </w:r>
      <w:r w:rsidRPr="005C5C6D">
        <w:rPr>
          <w:rFonts w:ascii="Times" w:hAnsi="Times"/>
          <w:noProof/>
          <w:color w:val="2F7594"/>
          <w:sz w:val="24"/>
          <w:szCs w:val="24"/>
        </w:rPr>
        <w:t>&lt;b&gt;  I am bold.  &lt;i&gt;  I am bold and italic. &lt;/i&gt; &lt;/b&gt;  &lt;i&gt; I am italic. &lt;/i&gt;</w:t>
      </w:r>
    </w:p>
    <w:p w:rsidR="00AD66E0" w:rsidRPr="00AD66E0" w:rsidRDefault="00AD66E0" w:rsidP="00AD66E0">
      <w:pPr>
        <w:pStyle w:val="ListParagraph"/>
        <w:ind w:left="0"/>
        <w:jc w:val="center"/>
        <w:rPr>
          <w:rFonts w:ascii="Times" w:hAnsi="Times"/>
          <w:color w:val="000000" w:themeColor="text1"/>
          <w:sz w:val="24"/>
          <w:szCs w:val="24"/>
        </w:rPr>
      </w:pPr>
      <w:r w:rsidRPr="00AD66E0">
        <w:rPr>
          <w:rFonts w:ascii="Times" w:hAnsi="Times"/>
          <w:noProof/>
          <w:color w:val="000000" w:themeColor="text1"/>
          <w:sz w:val="24"/>
          <w:szCs w:val="24"/>
        </w:rPr>
        <w:drawing>
          <wp:inline distT="0" distB="0" distL="0" distR="0" wp14:anchorId="02666604" wp14:editId="2D645B88">
            <wp:extent cx="3738067" cy="39173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2031"/>
                    <a:stretch/>
                  </pic:blipFill>
                  <pic:spPr bwMode="auto">
                    <a:xfrm>
                      <a:off x="0" y="0"/>
                      <a:ext cx="3764873" cy="39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6E0" w:rsidRDefault="00AD66E0" w:rsidP="006977BC">
      <w:pPr>
        <w:pStyle w:val="ListParagraph"/>
        <w:ind w:left="360"/>
        <w:rPr>
          <w:rFonts w:ascii="Times" w:hAnsi="Times"/>
          <w:i/>
          <w:color w:val="000000" w:themeColor="text1"/>
          <w:sz w:val="24"/>
          <w:szCs w:val="24"/>
          <w:bdr w:val="single" w:sz="4" w:space="0" w:color="auto"/>
          <w:lang w:val="en-CA"/>
        </w:rPr>
      </w:pPr>
    </w:p>
    <w:p w:rsidR="00AD66E0" w:rsidRPr="005C5C6D" w:rsidRDefault="00AD66E0" w:rsidP="006977BC">
      <w:pPr>
        <w:pStyle w:val="ListParagraph"/>
        <w:ind w:left="360"/>
        <w:rPr>
          <w:rFonts w:ascii="Times" w:hAnsi="Times"/>
          <w:color w:val="2F7594"/>
          <w:sz w:val="24"/>
          <w:szCs w:val="24"/>
          <w:lang w:val="en-CA"/>
        </w:rPr>
      </w:pPr>
      <w:r>
        <w:rPr>
          <w:rFonts w:ascii="Times" w:hAnsi="Times"/>
          <w:color w:val="000000" w:themeColor="text1"/>
          <w:sz w:val="24"/>
          <w:szCs w:val="24"/>
          <w:lang w:val="en-CA"/>
        </w:rPr>
        <w:t xml:space="preserve">Officially incorrect, because elements are not nested (but most browser interprets correctly): </w:t>
      </w:r>
      <w:r w:rsidRPr="005C5C6D">
        <w:rPr>
          <w:rFonts w:ascii="Times" w:hAnsi="Times"/>
          <w:noProof/>
          <w:color w:val="2F7594"/>
          <w:sz w:val="24"/>
          <w:szCs w:val="24"/>
        </w:rPr>
        <w:t>&lt;b&gt;  I am bold.  &lt;i&gt;  I am bold and italic. &lt;/b&gt;  I am italic. &lt;/i&gt;</w:t>
      </w:r>
    </w:p>
    <w:p w:rsidR="00AD66E0" w:rsidRDefault="006977BC" w:rsidP="00AD66E0">
      <w:pPr>
        <w:pStyle w:val="ListParagraph"/>
        <w:ind w:left="0"/>
        <w:jc w:val="center"/>
        <w:rPr>
          <w:noProof/>
        </w:rPr>
      </w:pPr>
      <w:r w:rsidRPr="006977BC">
        <w:rPr>
          <w:rFonts w:ascii="Times" w:hAnsi="Times"/>
          <w:noProof/>
          <w:color w:val="000000" w:themeColor="text1"/>
          <w:sz w:val="24"/>
          <w:szCs w:val="24"/>
        </w:rPr>
        <w:drawing>
          <wp:inline distT="0" distB="0" distL="0" distR="0" wp14:anchorId="0CD4E5D4" wp14:editId="29C3DC48">
            <wp:extent cx="3457828" cy="4754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039" b="23561"/>
                    <a:stretch/>
                  </pic:blipFill>
                  <pic:spPr bwMode="auto">
                    <a:xfrm>
                      <a:off x="0" y="0"/>
                      <a:ext cx="3466159" cy="4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6E0" w:rsidRDefault="00AD66E0" w:rsidP="00AD66E0">
      <w:pPr>
        <w:pStyle w:val="ListParagraph"/>
        <w:ind w:left="0"/>
        <w:jc w:val="center"/>
        <w:rPr>
          <w:noProof/>
        </w:rPr>
      </w:pPr>
    </w:p>
    <w:p w:rsidR="00AD66E0" w:rsidRDefault="00A83D51" w:rsidP="00AD66E0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t>Example 4: Stacks in Graphics</w:t>
      </w:r>
    </w:p>
    <w:p w:rsidR="00AD66E0" w:rsidRPr="00AD66E0" w:rsidRDefault="00AD66E0" w:rsidP="00AD66E0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</w:p>
    <w:p w:rsidR="00A83D51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  <w:r>
        <w:rPr>
          <w:rFonts w:ascii="Times" w:hAnsi="Times"/>
          <w:color w:val="000000" w:themeColor="text1"/>
          <w:sz w:val="24"/>
          <w:szCs w:val="24"/>
        </w:rPr>
        <w:t xml:space="preserve">[ D </w:t>
      </w:r>
      <w:proofErr w:type="spellStart"/>
      <w:r>
        <w:rPr>
          <w:rFonts w:ascii="Times" w:hAnsi="Times"/>
          <w:color w:val="000000" w:themeColor="text1"/>
          <w:sz w:val="24"/>
          <w:szCs w:val="24"/>
        </w:rPr>
        <w:t>D</w:t>
      </w:r>
      <w:proofErr w:type="spellEnd"/>
      <w:r>
        <w:rPr>
          <w:rFonts w:ascii="Times" w:hAnsi="Times"/>
          <w:color w:val="000000" w:themeColor="text1"/>
          <w:sz w:val="24"/>
          <w:szCs w:val="24"/>
        </w:rPr>
        <w:t xml:space="preserve"> [ R D L D ] L D R D ]  The pen state will return to (0,0,0)</w:t>
      </w:r>
    </w:p>
    <w:p w:rsidR="005C5C6D" w:rsidRDefault="00A83D51" w:rsidP="00A83D51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</w:rPr>
      </w:pPr>
      <w:r w:rsidRPr="00A83D51">
        <w:rPr>
          <w:rFonts w:ascii="Times" w:hAnsi="Times"/>
          <w:noProof/>
          <w:color w:val="000000" w:themeColor="text1"/>
          <w:sz w:val="24"/>
          <w:szCs w:val="24"/>
        </w:rPr>
        <w:drawing>
          <wp:inline distT="0" distB="0" distL="0" distR="0" wp14:anchorId="39F7BF10" wp14:editId="1C97638E">
            <wp:extent cx="3657600" cy="106250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4214" cy="10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6D" w:rsidRDefault="005C5C6D" w:rsidP="005C5C6D">
      <w:r>
        <w:br w:type="page"/>
      </w:r>
    </w:p>
    <w:p w:rsidR="00A83D51" w:rsidRPr="005C5C6D" w:rsidRDefault="005C5C6D" w:rsidP="005C5C6D">
      <w:pPr>
        <w:pStyle w:val="Heading1"/>
        <w:rPr>
          <w:rFonts w:ascii="Britannic Bold" w:hAnsi="Britannic Bold"/>
        </w:rPr>
      </w:pPr>
      <w:r>
        <w:rPr>
          <w:rFonts w:ascii="Britannic Bold" w:hAnsi="Britannic Bold"/>
        </w:rPr>
        <w:lastRenderedPageBreak/>
        <w:t>Queue</w:t>
      </w:r>
    </w:p>
    <w:p w:rsidR="005C5C6D" w:rsidRDefault="005948BB" w:rsidP="005C5C6D">
      <w:pPr>
        <w:rPr>
          <w:noProof/>
        </w:rPr>
      </w:pPr>
      <w:r>
        <w:rPr>
          <w:rFonts w:ascii="Times" w:hAnsi="Times"/>
          <w:b/>
          <w:noProof/>
          <w:color w:val="000000" w:themeColor="text1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79E53C" wp14:editId="725BFD18">
                <wp:simplePos x="0" y="0"/>
                <wp:positionH relativeFrom="column">
                  <wp:posOffset>3788791</wp:posOffset>
                </wp:positionH>
                <wp:positionV relativeFrom="paragraph">
                  <wp:posOffset>1704340</wp:posOffset>
                </wp:positionV>
                <wp:extent cx="2128723" cy="42428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723" cy="424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948BB" w:rsidRPr="005948BB" w:rsidRDefault="005948BB" w:rsidP="005948BB">
                            <w:pPr>
                              <w:rPr>
                                <w:rFonts w:ascii="Times" w:hAnsi="Times"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48BB">
                              <w:rPr>
                                <w:rFonts w:ascii="Times" w:hAnsi="Times"/>
                                <w:color w:val="C00000"/>
                                <w:sz w:val="24"/>
                                <w:szCs w:val="24"/>
                              </w:rPr>
                              <w:t>may require expansion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9E53C" id="Text Box 44" o:spid="_x0000_s1028" type="#_x0000_t202" style="position:absolute;margin-left:298.35pt;margin-top:134.2pt;width:167.6pt;height:33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" filled="f" stroked="f" strokeweight=".5pt">
                <v:textbox>
                  <w:txbxContent>
                    <w:p w:rsidR="005948BB" w:rsidRPr="005948BB" w:rsidRDefault="005948BB" w:rsidP="005948BB">
                      <w:pPr>
                        <w:rPr>
                          <w:rFonts w:ascii="Times" w:hAnsi="Times"/>
                          <w:color w:val="C00000"/>
                          <w:sz w:val="24"/>
                          <w:szCs w:val="24"/>
                        </w:rPr>
                      </w:pPr>
                      <w:r w:rsidRPr="005948BB">
                        <w:rPr>
                          <w:rFonts w:ascii="Times" w:hAnsi="Times"/>
                          <w:color w:val="C00000"/>
                          <w:sz w:val="24"/>
                          <w:szCs w:val="24"/>
                        </w:rPr>
                        <w:t>may require expansion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b/>
          <w:noProof/>
          <w:color w:val="000000" w:themeColor="text1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3087014</wp:posOffset>
                </wp:positionH>
                <wp:positionV relativeFrom="paragraph">
                  <wp:posOffset>1301344</wp:posOffset>
                </wp:positionV>
                <wp:extent cx="607162" cy="175564"/>
                <wp:effectExtent l="0" t="0" r="1524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2" cy="1755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A3F18" id="Rectangle 51" o:spid="_x0000_s1026" style="position:absolute;margin-left:243.05pt;margin-top:102.45pt;width:47.8pt;height:1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" filled="f" strokecolor="black [3213]" strokeweight=".5pt"/>
            </w:pict>
          </mc:Fallback>
        </mc:AlternateContent>
      </w:r>
      <w:r>
        <w:rPr>
          <w:rFonts w:ascii="Times" w:hAnsi="Times"/>
          <w:b/>
          <w:noProof/>
          <w:color w:val="000000" w:themeColor="text1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3372282</wp:posOffset>
                </wp:positionH>
                <wp:positionV relativeFrom="paragraph">
                  <wp:posOffset>1476908</wp:posOffset>
                </wp:positionV>
                <wp:extent cx="0" cy="972922"/>
                <wp:effectExtent l="0" t="0" r="12700" b="177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29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35975" id="Straight Connector 4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55pt,116.3pt" to="265.55pt,19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" strokecolor="black [3200]" strokeweight=".5pt">
                <v:stroke joinstyle="miter"/>
              </v:line>
            </w:pict>
          </mc:Fallback>
        </mc:AlternateContent>
      </w:r>
      <w:r>
        <w:rPr>
          <w:rFonts w:ascii="Times" w:hAnsi="Times"/>
          <w:b/>
          <w:noProof/>
          <w:color w:val="000000" w:themeColor="text1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287C4C" wp14:editId="78354E8A">
                <wp:simplePos x="0" y="0"/>
                <wp:positionH relativeFrom="column">
                  <wp:posOffset>5287137</wp:posOffset>
                </wp:positionH>
                <wp:positionV relativeFrom="paragraph">
                  <wp:posOffset>1702841</wp:posOffset>
                </wp:positionV>
                <wp:extent cx="819302" cy="424282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302" cy="424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948BB" w:rsidRPr="005948BB" w:rsidRDefault="005948BB" w:rsidP="005948BB">
                            <w:pPr>
                              <w:rPr>
                                <w:rFonts w:ascii="Times" w:hAnsi="Times"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" w:hAnsi="Times"/>
                                <w:color w:val="C00000"/>
                                <w:sz w:val="24"/>
                                <w:szCs w:val="24"/>
                              </w:rPr>
                              <w:t>need shift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87C4C" id="Text Box 45" o:spid="_x0000_s1029" type="#_x0000_t202" style="position:absolute;margin-left:416.3pt;margin-top:134.1pt;width:64.5pt;height:33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" filled="f" stroked="f" strokeweight=".5pt">
                <v:textbox>
                  <w:txbxContent>
                    <w:p w:rsidR="005948BB" w:rsidRPr="005948BB" w:rsidRDefault="005948BB" w:rsidP="005948BB">
                      <w:pPr>
                        <w:rPr>
                          <w:rFonts w:ascii="Times" w:hAnsi="Times"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rFonts w:ascii="Times" w:hAnsi="Times"/>
                          <w:color w:val="C00000"/>
                          <w:sz w:val="24"/>
                          <w:szCs w:val="24"/>
                        </w:rPr>
                        <w:t>need shift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35CC28" wp14:editId="74E5FD82">
                <wp:simplePos x="0" y="0"/>
                <wp:positionH relativeFrom="column">
                  <wp:posOffset>5625389</wp:posOffset>
                </wp:positionH>
                <wp:positionV relativeFrom="paragraph">
                  <wp:posOffset>1396923</wp:posOffset>
                </wp:positionV>
                <wp:extent cx="0" cy="307239"/>
                <wp:effectExtent l="63500" t="0" r="38100" b="3619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C287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442.95pt;margin-top:110pt;width:0;height:24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&#13;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4520794</wp:posOffset>
                </wp:positionH>
                <wp:positionV relativeFrom="paragraph">
                  <wp:posOffset>1403756</wp:posOffset>
                </wp:positionV>
                <wp:extent cx="0" cy="307239"/>
                <wp:effectExtent l="63500" t="0" r="38100" b="3619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F6CC7" id="Straight Arrow Connector 42" o:spid="_x0000_s1026" type="#_x0000_t32" style="position:absolute;margin-left:355.95pt;margin-top:110.55pt;width:0;height:2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" strokecolor="#c00000" strokeweight=".5pt">
                <v:stroke endarrow="block" joinstyle="miter"/>
              </v:shape>
            </w:pict>
          </mc:Fallback>
        </mc:AlternateContent>
      </w:r>
      <w:r w:rsidR="001B3C72" w:rsidRPr="001B3C72">
        <w:rPr>
          <w:noProof/>
        </w:rPr>
        <w:drawing>
          <wp:anchor distT="0" distB="0" distL="114300" distR="114300" simplePos="0" relativeHeight="251666432" behindDoc="0" locked="0" layoutInCell="1" allowOverlap="1" wp14:anchorId="6DC8F612">
            <wp:simplePos x="0" y="0"/>
            <wp:positionH relativeFrom="column">
              <wp:posOffset>3035350</wp:posOffset>
            </wp:positionH>
            <wp:positionV relativeFrom="paragraph">
              <wp:posOffset>123393</wp:posOffset>
            </wp:positionV>
            <wp:extent cx="3180715" cy="1455420"/>
            <wp:effectExtent l="0" t="0" r="0" b="508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C6D" w:rsidRPr="005C5C6D">
        <w:rPr>
          <w:rFonts w:ascii="Times" w:hAnsi="Times"/>
          <w:color w:val="000000" w:themeColor="text1"/>
          <w:sz w:val="24"/>
          <w:szCs w:val="24"/>
        </w:rPr>
        <w:drawing>
          <wp:inline distT="0" distB="0" distL="0" distR="0" wp14:anchorId="39FE635E" wp14:editId="430EF044">
            <wp:extent cx="1104595" cy="227139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4213"/>
                    <a:stretch/>
                  </pic:blipFill>
                  <pic:spPr bwMode="auto">
                    <a:xfrm>
                      <a:off x="0" y="0"/>
                      <a:ext cx="1108228" cy="22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5C6D" w:rsidRPr="005C5C6D">
        <w:rPr>
          <w:noProof/>
        </w:rPr>
        <w:t xml:space="preserve"> </w:t>
      </w:r>
      <w:r w:rsidR="001B3C72" w:rsidRPr="005C5C6D">
        <w:rPr>
          <w:rFonts w:ascii="Times" w:hAnsi="Times"/>
          <w:color w:val="000000" w:themeColor="text1"/>
          <w:sz w:val="24"/>
          <w:szCs w:val="24"/>
        </w:rPr>
        <w:drawing>
          <wp:inline distT="0" distB="0" distL="0" distR="0" wp14:anchorId="2F346921" wp14:editId="08B1E67E">
            <wp:extent cx="1352862" cy="2271395"/>
            <wp:effectExtent l="0" t="0" r="635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169"/>
                    <a:stretch/>
                  </pic:blipFill>
                  <pic:spPr bwMode="auto">
                    <a:xfrm>
                      <a:off x="0" y="0"/>
                      <a:ext cx="1357311" cy="22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C6D" w:rsidRDefault="005948BB" w:rsidP="005C5C6D">
      <w:pPr>
        <w:rPr>
          <w:rFonts w:ascii="Times" w:hAnsi="Times"/>
          <w:color w:val="000000" w:themeColor="text1"/>
          <w:sz w:val="24"/>
          <w:szCs w:val="24"/>
          <w:lang w:val="en-CA"/>
        </w:rPr>
      </w:pPr>
      <w:r>
        <w:rPr>
          <w:rFonts w:ascii="Times" w:hAnsi="Times"/>
          <w:noProof/>
          <w:color w:val="000000" w:themeColor="text1"/>
          <w:sz w:val="24"/>
          <w:szCs w:val="24"/>
          <w:lang w:val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980237</wp:posOffset>
                </wp:positionH>
                <wp:positionV relativeFrom="paragraph">
                  <wp:posOffset>86360</wp:posOffset>
                </wp:positionV>
                <wp:extent cx="0" cy="160934"/>
                <wp:effectExtent l="63500" t="0" r="38100" b="4254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B7FE5" id="Straight Arrow Connector 50" o:spid="_x0000_s1026" type="#_x0000_t32" style="position:absolute;margin-left:77.2pt;margin-top:6.8pt;width:0;height:12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" w:hAnsi="Times"/>
          <w:noProof/>
          <w:color w:val="000000" w:themeColor="text1"/>
          <w:sz w:val="24"/>
          <w:szCs w:val="24"/>
          <w:lang w:val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980237</wp:posOffset>
                </wp:positionH>
                <wp:positionV relativeFrom="paragraph">
                  <wp:posOffset>86360</wp:posOffset>
                </wp:positionV>
                <wp:extent cx="2392070" cy="0"/>
                <wp:effectExtent l="0" t="0" r="8255" b="127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C56DEE" id="Straight Connector 4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2pt,6.8pt" to="265.55pt,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" strokecolor="black [3200]" strokeweight=".5pt">
                <v:stroke joinstyle="miter"/>
              </v:line>
            </w:pict>
          </mc:Fallback>
        </mc:AlternateContent>
      </w:r>
    </w:p>
    <w:p w:rsidR="005C5C6D" w:rsidRPr="001B3C72" w:rsidRDefault="005C5C6D" w:rsidP="005C5C6D">
      <w:pPr>
        <w:rPr>
          <w:rFonts w:ascii="Britannic Bold" w:hAnsi="Britannic Bold"/>
          <w:color w:val="000000" w:themeColor="text1"/>
          <w:sz w:val="28"/>
          <w:szCs w:val="28"/>
          <w:lang w:val="en-CA"/>
        </w:rPr>
      </w:pPr>
      <w:r w:rsidRPr="005948BB">
        <w:rPr>
          <w:rFonts w:ascii="Britannic Bold" w:hAnsi="Britannic Bold"/>
          <w:color w:val="AB4A63"/>
          <w:sz w:val="28"/>
          <w:szCs w:val="28"/>
          <w:lang w:val="en-CA"/>
        </w:rPr>
        <w:t>Circular array</w:t>
      </w:r>
      <w:r w:rsidR="001B3C72" w:rsidRPr="005948BB">
        <w:rPr>
          <w:rFonts w:ascii="Britannic Bold" w:hAnsi="Britannic Bold"/>
          <w:color w:val="AB4A63"/>
          <w:sz w:val="28"/>
          <w:szCs w:val="28"/>
          <w:lang w:val="en-CA"/>
        </w:rPr>
        <w:t xml:space="preserve">                   </w:t>
      </w:r>
      <w:r w:rsidR="001B3C72" w:rsidRPr="005948BB">
        <w:rPr>
          <w:rFonts w:ascii="Times" w:hAnsi="Times"/>
          <w:b/>
          <w:color w:val="000000" w:themeColor="text1"/>
          <w:sz w:val="24"/>
          <w:szCs w:val="24"/>
          <w:lang w:val="en-CA"/>
        </w:rPr>
        <w:t xml:space="preserve">tail= (head+ size –1) </w:t>
      </w:r>
      <w:r w:rsidRPr="005948BB">
        <w:rPr>
          <w:rFonts w:ascii="Times" w:hAnsi="Times"/>
          <w:b/>
          <w:color w:val="000000" w:themeColor="text1"/>
          <w:sz w:val="24"/>
          <w:szCs w:val="24"/>
          <w:lang w:val="en-CA"/>
        </w:rPr>
        <w:t>% length</w:t>
      </w:r>
    </w:p>
    <w:p w:rsidR="001B3C72" w:rsidRDefault="001B3C72" w:rsidP="005C5C6D">
      <w:pPr>
        <w:rPr>
          <w:noProof/>
        </w:rPr>
      </w:pPr>
      <w:r w:rsidRPr="001B3C72">
        <w:rPr>
          <w:rFonts w:ascii="Times" w:hAnsi="Times"/>
          <w:b/>
          <w:color w:val="C00000"/>
          <w:sz w:val="24"/>
          <w:szCs w:val="24"/>
          <w:lang w:val="en-CA"/>
        </w:rPr>
        <w:drawing>
          <wp:inline distT="0" distB="0" distL="0" distR="0" wp14:anchorId="0E2913AE" wp14:editId="59693947">
            <wp:extent cx="1146590" cy="129479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1155" cy="13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C72">
        <w:rPr>
          <w:noProof/>
        </w:rPr>
        <w:t xml:space="preserve"> </w:t>
      </w:r>
      <w:r w:rsidRPr="001B3C72">
        <w:rPr>
          <w:rFonts w:ascii="Times" w:hAnsi="Times"/>
          <w:b/>
          <w:color w:val="C00000"/>
          <w:sz w:val="24"/>
          <w:szCs w:val="24"/>
          <w:lang w:val="en-CA"/>
        </w:rPr>
        <w:drawing>
          <wp:inline distT="0" distB="0" distL="0" distR="0" wp14:anchorId="3BC50668" wp14:editId="0880408B">
            <wp:extent cx="1145033" cy="117774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3343" cy="1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C72">
        <w:rPr>
          <w:noProof/>
        </w:rPr>
        <w:t xml:space="preserve"> </w:t>
      </w:r>
      <w:r w:rsidRPr="001B3C72">
        <w:rPr>
          <w:noProof/>
        </w:rPr>
        <w:drawing>
          <wp:inline distT="0" distB="0" distL="0" distR="0" wp14:anchorId="06EB0E4E" wp14:editId="7D9D9B36">
            <wp:extent cx="1172790" cy="10314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671"/>
                    <a:stretch/>
                  </pic:blipFill>
                  <pic:spPr bwMode="auto">
                    <a:xfrm>
                      <a:off x="0" y="0"/>
                      <a:ext cx="1212005" cy="106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C72" w:rsidRDefault="004A13EB" w:rsidP="005C5C6D">
      <w:pPr>
        <w:rPr>
          <w:noProof/>
        </w:rPr>
      </w:pPr>
      <w:r w:rsidRPr="001B3C72">
        <w:rPr>
          <w:noProof/>
        </w:rPr>
        <w:drawing>
          <wp:anchor distT="0" distB="0" distL="114300" distR="114300" simplePos="0" relativeHeight="251667456" behindDoc="0" locked="0" layoutInCell="1" allowOverlap="1" wp14:anchorId="53567762">
            <wp:simplePos x="0" y="0"/>
            <wp:positionH relativeFrom="column">
              <wp:posOffset>2447671</wp:posOffset>
            </wp:positionH>
            <wp:positionV relativeFrom="paragraph">
              <wp:posOffset>202159</wp:posOffset>
            </wp:positionV>
            <wp:extent cx="1202055" cy="1082040"/>
            <wp:effectExtent l="0" t="0" r="444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C72" w:rsidRPr="001B3C72">
        <w:rPr>
          <w:rFonts w:ascii="Times" w:hAnsi="Times"/>
          <w:b/>
          <w:color w:val="C00000"/>
          <w:sz w:val="24"/>
          <w:szCs w:val="24"/>
          <w:lang w:val="en-CA"/>
        </w:rPr>
        <w:drawing>
          <wp:inline distT="0" distB="0" distL="0" distR="0" wp14:anchorId="737C2B07" wp14:editId="70996388">
            <wp:extent cx="1146175" cy="133091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789" r="1"/>
                    <a:stretch/>
                  </pic:blipFill>
                  <pic:spPr bwMode="auto">
                    <a:xfrm>
                      <a:off x="0" y="0"/>
                      <a:ext cx="1165398" cy="135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3C72" w:rsidRPr="001B3C72">
        <w:rPr>
          <w:rFonts w:ascii="Times" w:hAnsi="Times"/>
          <w:b/>
          <w:color w:val="C00000"/>
          <w:sz w:val="24"/>
          <w:szCs w:val="24"/>
          <w:lang w:val="en-CA"/>
        </w:rPr>
        <w:drawing>
          <wp:inline distT="0" distB="0" distL="0" distR="0" wp14:anchorId="70E49653" wp14:editId="05D1BD31">
            <wp:extent cx="1140373" cy="113385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7989" cy="11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2" w:rsidRPr="001B3C72">
        <w:rPr>
          <w:noProof/>
        </w:rPr>
        <w:t xml:space="preserve">   </w:t>
      </w:r>
    </w:p>
    <w:p w:rsidR="001B3C72" w:rsidRDefault="004A13EB" w:rsidP="005C5C6D">
      <w:pPr>
        <w:rPr>
          <w:noProof/>
        </w:rPr>
      </w:pPr>
      <w:r w:rsidRPr="001B3C72">
        <w:rPr>
          <w:noProof/>
        </w:rPr>
        <w:drawing>
          <wp:anchor distT="0" distB="0" distL="114300" distR="114300" simplePos="0" relativeHeight="251670528" behindDoc="0" locked="0" layoutInCell="1" allowOverlap="1" wp14:anchorId="6A12EA25">
            <wp:simplePos x="0" y="0"/>
            <wp:positionH relativeFrom="column">
              <wp:posOffset>2552852</wp:posOffset>
            </wp:positionH>
            <wp:positionV relativeFrom="paragraph">
              <wp:posOffset>434975</wp:posOffset>
            </wp:positionV>
            <wp:extent cx="1148080" cy="9398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C72" w:rsidRPr="001B3C72">
        <w:rPr>
          <w:rFonts w:ascii="Times" w:hAnsi="Times"/>
          <w:b/>
          <w:color w:val="C00000"/>
          <w:sz w:val="24"/>
          <w:szCs w:val="24"/>
          <w:lang w:val="en-CA" w:eastAsia="zh-CN"/>
        </w:rPr>
        <w:drawing>
          <wp:inline distT="0" distB="0" distL="0" distR="0" wp14:anchorId="260EA3E4" wp14:editId="3F0D2A4F">
            <wp:extent cx="1236047" cy="149230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4113" cy="15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2" w:rsidRPr="001B3C72">
        <w:rPr>
          <w:noProof/>
        </w:rPr>
        <w:t xml:space="preserve"> </w:t>
      </w:r>
      <w:r w:rsidR="001B3C72" w:rsidRPr="001B3C72">
        <w:rPr>
          <w:rFonts w:ascii="Times" w:hAnsi="Times"/>
          <w:b/>
          <w:color w:val="C00000"/>
          <w:sz w:val="24"/>
          <w:szCs w:val="24"/>
          <w:lang w:val="en-CA" w:eastAsia="zh-CN"/>
        </w:rPr>
        <w:drawing>
          <wp:inline distT="0" distB="0" distL="0" distR="0" wp14:anchorId="2931C138" wp14:editId="281D5352">
            <wp:extent cx="1031370" cy="101295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5274" cy="10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72" w:rsidRPr="001B3C72">
        <w:rPr>
          <w:noProof/>
        </w:rPr>
        <w:t xml:space="preserve"> </w:t>
      </w:r>
    </w:p>
    <w:p w:rsidR="004A13EB" w:rsidRDefault="004A13EB" w:rsidP="005948B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  <w:r w:rsidRPr="004A13EB">
        <w:rPr>
          <w:rFonts w:ascii="Times" w:hAnsi="Times" w:hint="eastAsia"/>
          <w:b/>
          <w:color w:val="000000" w:themeColor="text1"/>
          <w:sz w:val="24"/>
          <w:szCs w:val="24"/>
          <w:lang w:val="en-CA"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7640F3C2">
            <wp:simplePos x="0" y="0"/>
            <wp:positionH relativeFrom="column">
              <wp:posOffset>-178</wp:posOffset>
            </wp:positionH>
            <wp:positionV relativeFrom="paragraph">
              <wp:posOffset>229946</wp:posOffset>
            </wp:positionV>
            <wp:extent cx="2772410" cy="20224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13EB">
        <w:rPr>
          <w:rFonts w:ascii="Times" w:hAnsi="Times"/>
          <w:b/>
          <w:color w:val="000000" w:themeColor="text1"/>
          <w:sz w:val="24"/>
          <w:szCs w:val="24"/>
          <w:lang w:val="en-CA" w:eastAsia="zh-CN"/>
        </w:rPr>
        <w:drawing>
          <wp:anchor distT="0" distB="0" distL="114300" distR="114300" simplePos="0" relativeHeight="251672576" behindDoc="0" locked="0" layoutInCell="1" allowOverlap="1" wp14:anchorId="7751DDD2">
            <wp:simplePos x="0" y="0"/>
            <wp:positionH relativeFrom="column">
              <wp:posOffset>3122828</wp:posOffset>
            </wp:positionH>
            <wp:positionV relativeFrom="paragraph">
              <wp:posOffset>2373299</wp:posOffset>
            </wp:positionV>
            <wp:extent cx="2347595" cy="955675"/>
            <wp:effectExtent l="0" t="0" r="190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13EB">
        <w:rPr>
          <w:rFonts w:ascii="Times" w:hAnsi="Times"/>
          <w:b/>
          <w:color w:val="000000" w:themeColor="text1"/>
          <w:sz w:val="24"/>
          <w:szCs w:val="24"/>
          <w:lang w:val="en-CA" w:eastAsia="zh-CN"/>
        </w:rPr>
        <w:drawing>
          <wp:anchor distT="0" distB="0" distL="114300" distR="114300" simplePos="0" relativeHeight="251669504" behindDoc="0" locked="0" layoutInCell="1" allowOverlap="1" wp14:anchorId="2C3B2C7B">
            <wp:simplePos x="0" y="0"/>
            <wp:positionH relativeFrom="column">
              <wp:posOffset>3006090</wp:posOffset>
            </wp:positionH>
            <wp:positionV relativeFrom="paragraph">
              <wp:posOffset>229870</wp:posOffset>
            </wp:positionV>
            <wp:extent cx="3152775" cy="2193925"/>
            <wp:effectExtent l="0" t="0" r="0" b="317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8"/>
                    <a:stretch/>
                  </pic:blipFill>
                  <pic:spPr bwMode="auto">
                    <a:xfrm>
                      <a:off x="0" y="0"/>
                      <a:ext cx="3152775" cy="219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C72" w:rsidRPr="004A13EB">
        <w:rPr>
          <w:rFonts w:ascii="Times" w:hAnsi="Times"/>
          <w:b/>
          <w:color w:val="000000" w:themeColor="text1"/>
          <w:sz w:val="24"/>
          <w:szCs w:val="24"/>
          <w:lang w:eastAsia="zh-CN"/>
        </w:rPr>
        <w:t>Increase array length. Copy so that head go to 0.</w:t>
      </w:r>
    </w:p>
    <w:p w:rsidR="005948BB" w:rsidRDefault="005948BB" w:rsidP="005948B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</w:p>
    <w:p w:rsidR="004A13EB" w:rsidRDefault="004A13EB" w:rsidP="004A13E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</w:p>
    <w:p w:rsidR="004A13EB" w:rsidRDefault="004A13EB" w:rsidP="004A13E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</w:p>
    <w:p w:rsidR="004A13EB" w:rsidRDefault="004A13EB" w:rsidP="004A13E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</w:p>
    <w:p w:rsidR="004A13EB" w:rsidRDefault="004A13EB" w:rsidP="004A13E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</w:p>
    <w:p w:rsidR="004A13EB" w:rsidRPr="004A13EB" w:rsidRDefault="004A13EB" w:rsidP="004A13EB">
      <w:pPr>
        <w:rPr>
          <w:rFonts w:ascii="Times" w:hAnsi="Times"/>
          <w:color w:val="000000" w:themeColor="text1"/>
          <w:sz w:val="24"/>
          <w:szCs w:val="24"/>
          <w:u w:val="single"/>
          <w:lang w:eastAsia="zh-CN"/>
        </w:rPr>
      </w:pPr>
      <w:r w:rsidRPr="004A13EB">
        <w:rPr>
          <w:rFonts w:ascii="Times" w:hAnsi="Times"/>
          <w:color w:val="000000" w:themeColor="text1"/>
          <w:sz w:val="24"/>
          <w:szCs w:val="24"/>
          <w:u w:val="single"/>
          <w:lang w:eastAsia="zh-CN"/>
        </w:rPr>
        <w:t>What’s the relation between head and tail when size==0?</w:t>
      </w:r>
    </w:p>
    <w:p w:rsidR="004A13EB" w:rsidRDefault="005948BB" w:rsidP="004A13E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  <w:r>
        <w:rPr>
          <w:rFonts w:ascii="Times" w:hAnsi="Times"/>
          <w:b/>
          <w:noProof/>
          <w:color w:val="000000" w:themeColor="text1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DE43E6" wp14:editId="0CDFBFA0">
                <wp:simplePos x="0" y="0"/>
                <wp:positionH relativeFrom="column">
                  <wp:posOffset>3635655</wp:posOffset>
                </wp:positionH>
                <wp:positionV relativeFrom="paragraph">
                  <wp:posOffset>424180</wp:posOffset>
                </wp:positionV>
                <wp:extent cx="2128723" cy="424282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723" cy="424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948BB" w:rsidRPr="004A13EB" w:rsidRDefault="005948BB" w:rsidP="005948BB">
                            <w:pPr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A13EB"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tail= (head+ </w:t>
                            </w:r>
                            <w:r w:rsidRPr="004A13EB">
                              <w:rPr>
                                <w:rFonts w:ascii="Times" w:hAnsi="Times"/>
                                <w:strike/>
                                <w:color w:val="000000" w:themeColor="text1"/>
                                <w:sz w:val="24"/>
                                <w:szCs w:val="24"/>
                              </w:rPr>
                              <w:t>size</w:t>
                            </w:r>
                            <w:r w:rsidRPr="004A13EB"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–1) %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E43E6" id="Text Box 41" o:spid="_x0000_s1030" type="#_x0000_t202" style="position:absolute;margin-left:286.25pt;margin-top:33.4pt;width:167.6pt;height:33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" filled="f" stroked="f" strokeweight=".5pt">
                <v:textbox>
                  <w:txbxContent>
                    <w:p w:rsidR="005948BB" w:rsidRPr="004A13EB" w:rsidRDefault="005948BB" w:rsidP="005948BB">
                      <w:pPr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</w:pPr>
                      <w:r w:rsidRPr="004A13EB"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  <w:t xml:space="preserve">tail= (head+ </w:t>
                      </w:r>
                      <w:r w:rsidRPr="004A13EB">
                        <w:rPr>
                          <w:rFonts w:ascii="Times" w:hAnsi="Times"/>
                          <w:strike/>
                          <w:color w:val="000000" w:themeColor="text1"/>
                          <w:sz w:val="24"/>
                          <w:szCs w:val="24"/>
                        </w:rPr>
                        <w:t>size</w:t>
                      </w:r>
                      <w:r w:rsidRPr="004A13EB"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  <w:t xml:space="preserve"> –1) % length</w:t>
                      </w:r>
                    </w:p>
                  </w:txbxContent>
                </v:textbox>
              </v:shape>
            </w:pict>
          </mc:Fallback>
        </mc:AlternateContent>
      </w:r>
      <w:r w:rsidR="004A13EB" w:rsidRPr="004A13EB">
        <w:rPr>
          <w:rFonts w:ascii="Times" w:hAnsi="Times"/>
          <w:b/>
          <w:color w:val="000000" w:themeColor="text1"/>
          <w:sz w:val="24"/>
          <w:szCs w:val="24"/>
          <w:lang w:eastAsia="zh-CN"/>
        </w:rPr>
        <w:drawing>
          <wp:inline distT="0" distB="0" distL="0" distR="0" wp14:anchorId="4CC6969F" wp14:editId="2623A392">
            <wp:extent cx="3006547" cy="147789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7606" cy="14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BB" w:rsidRDefault="005948BB" w:rsidP="004A13EB">
      <w:pPr>
        <w:rPr>
          <w:rFonts w:ascii="Times" w:hAnsi="Times"/>
          <w:b/>
          <w:color w:val="000000" w:themeColor="text1"/>
          <w:sz w:val="24"/>
          <w:szCs w:val="24"/>
          <w:lang w:eastAsia="zh-CN"/>
        </w:rPr>
      </w:pPr>
    </w:p>
    <w:p w:rsidR="004A13EB" w:rsidRPr="004A13EB" w:rsidRDefault="004A13EB" w:rsidP="004A13EB">
      <w:pPr>
        <w:rPr>
          <w:rFonts w:ascii="Britannic Bold" w:hAnsi="Britannic Bold"/>
          <w:b/>
          <w:color w:val="000000" w:themeColor="text1"/>
          <w:sz w:val="28"/>
          <w:szCs w:val="28"/>
          <w:lang w:eastAsia="zh-CN"/>
        </w:rPr>
      </w:pPr>
      <w:r w:rsidRPr="005948BB">
        <w:rPr>
          <w:rFonts w:ascii="Britannic Bold" w:hAnsi="Britannic Bold"/>
          <w:color w:val="AB4A63"/>
          <w:sz w:val="28"/>
          <w:szCs w:val="28"/>
          <w:lang w:eastAsia="zh-CN"/>
        </w:rPr>
        <w:t>Stack</w:t>
      </w:r>
      <w:r w:rsidR="005948BB">
        <w:rPr>
          <w:rFonts w:ascii="Britannic Bold" w:hAnsi="Britannic Bold"/>
          <w:color w:val="AB4A63"/>
          <w:sz w:val="28"/>
          <w:szCs w:val="28"/>
          <w:lang w:eastAsia="zh-CN"/>
        </w:rPr>
        <w:t xml:space="preserve"> </w:t>
      </w:r>
      <w:r w:rsidR="005948BB" w:rsidRPr="005948BB">
        <w:rPr>
          <w:rFonts w:ascii="Times" w:hAnsi="Times"/>
          <w:color w:val="000000" w:themeColor="text1"/>
          <w:sz w:val="24"/>
          <w:szCs w:val="24"/>
          <w:lang w:eastAsia="zh-CN"/>
        </w:rPr>
        <w:t>(</w:t>
      </w:r>
      <w:r w:rsidR="005948BB" w:rsidRPr="005948BB">
        <w:rPr>
          <w:rFonts w:ascii="Times" w:hAnsi="Times"/>
          <w:color w:val="000000" w:themeColor="text1"/>
          <w:sz w:val="24"/>
          <w:szCs w:val="24"/>
          <w:lang w:eastAsia="zh-CN"/>
        </w:rPr>
        <w:t>Exercise</w:t>
      </w:r>
      <w:r w:rsidR="005948BB" w:rsidRPr="005948BB">
        <w:rPr>
          <w:rFonts w:ascii="Times" w:hAnsi="Times"/>
          <w:color w:val="000000" w:themeColor="text1"/>
          <w:sz w:val="24"/>
          <w:szCs w:val="24"/>
          <w:lang w:eastAsia="zh-CN"/>
        </w:rPr>
        <w:t>)</w:t>
      </w:r>
    </w:p>
    <w:p w:rsidR="004A13EB" w:rsidRPr="004A13EB" w:rsidRDefault="004A13EB" w:rsidP="004A13EB">
      <w:pPr>
        <w:rPr>
          <w:b/>
          <w:noProof/>
          <w:sz w:val="16"/>
          <w:szCs w:val="16"/>
        </w:rPr>
      </w:pPr>
      <w:r w:rsidRPr="004A13EB">
        <w:rPr>
          <w:b/>
          <w:noProof/>
          <w:sz w:val="16"/>
          <w:szCs w:val="16"/>
        </w:rPr>
        <w:drawing>
          <wp:inline distT="0" distB="0" distL="0" distR="0" wp14:anchorId="17F81CA0" wp14:editId="5DEE2FFC">
            <wp:extent cx="3394253" cy="23886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1380" cy="24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3EB" w:rsidRPr="004A13EB">
      <w:footerReference w:type="default" r:id="rId36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1040" w:rsidRDefault="006B1040">
      <w:r>
        <w:separator/>
      </w:r>
    </w:p>
    <w:p w:rsidR="006B1040" w:rsidRDefault="006B1040"/>
  </w:endnote>
  <w:endnote w:type="continuationSeparator" w:id="0">
    <w:p w:rsidR="006B1040" w:rsidRDefault="006B1040">
      <w:r>
        <w:continuationSeparator/>
      </w:r>
    </w:p>
    <w:p w:rsidR="006B1040" w:rsidRDefault="006B10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F4D" w:rsidRDefault="00DB09F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1040" w:rsidRDefault="006B1040">
      <w:r>
        <w:separator/>
      </w:r>
    </w:p>
    <w:p w:rsidR="006B1040" w:rsidRDefault="006B1040"/>
  </w:footnote>
  <w:footnote w:type="continuationSeparator" w:id="0">
    <w:p w:rsidR="006B1040" w:rsidRDefault="006B1040">
      <w:r>
        <w:continuationSeparator/>
      </w:r>
    </w:p>
    <w:p w:rsidR="006B1040" w:rsidRDefault="006B104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F04CD"/>
    <w:multiLevelType w:val="hybridMultilevel"/>
    <w:tmpl w:val="C3D2E0A6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A15904"/>
    <w:multiLevelType w:val="hybridMultilevel"/>
    <w:tmpl w:val="55DA1F44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8E5AC4"/>
    <w:multiLevelType w:val="hybridMultilevel"/>
    <w:tmpl w:val="83BAF652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BA2CED"/>
    <w:multiLevelType w:val="hybridMultilevel"/>
    <w:tmpl w:val="8ABAA15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C9820D9"/>
    <w:multiLevelType w:val="hybridMultilevel"/>
    <w:tmpl w:val="C53ABE56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DD3F6A"/>
    <w:multiLevelType w:val="hybridMultilevel"/>
    <w:tmpl w:val="5DA0551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9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7B1"/>
    <w:rsid w:val="001B3C72"/>
    <w:rsid w:val="002A7F4D"/>
    <w:rsid w:val="00383E08"/>
    <w:rsid w:val="003E04D5"/>
    <w:rsid w:val="004A13EB"/>
    <w:rsid w:val="00584394"/>
    <w:rsid w:val="005948BB"/>
    <w:rsid w:val="005C5C6D"/>
    <w:rsid w:val="006977BC"/>
    <w:rsid w:val="006B1040"/>
    <w:rsid w:val="007D3CE8"/>
    <w:rsid w:val="007E0612"/>
    <w:rsid w:val="009647B1"/>
    <w:rsid w:val="00A83D51"/>
    <w:rsid w:val="00AD66E0"/>
    <w:rsid w:val="00D0725D"/>
    <w:rsid w:val="00D40436"/>
    <w:rsid w:val="00DB09F1"/>
    <w:rsid w:val="00DB7EC0"/>
    <w:rsid w:val="00F8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F2EFF"/>
  <w15:chartTrackingRefBased/>
  <w15:docId w15:val="{0051453C-FF09-974A-9B28-5B19EA791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3E04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8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59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506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6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525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56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19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2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3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1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7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5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2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4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1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9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2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8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6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6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3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09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1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0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4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5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7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2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2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8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96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4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55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2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725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5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4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545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5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1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82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31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4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8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97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60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223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4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441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6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94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60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1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2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2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8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8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007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1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64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62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0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257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73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98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26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2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2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31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46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31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188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278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0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671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099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87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49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710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2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9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0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321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4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617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11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2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3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1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8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12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974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65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51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03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53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192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26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94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2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3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8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9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1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1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21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19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077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7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4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5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1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7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0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16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8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134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57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02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2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4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4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416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6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30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8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000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4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401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43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65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7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73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81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12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1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9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0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5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83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33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041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2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67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65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15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056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209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1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80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904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2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07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253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7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36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979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80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82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519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9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92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24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259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43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53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440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14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52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127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5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45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30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978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64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28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73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64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3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5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0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6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3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5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36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6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9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66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0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2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11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1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20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05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60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9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21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37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06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15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94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145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2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4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9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35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69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1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15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2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8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64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riel/Library/Containers/com.microsoft.Word/Data/Library/Application%20Support/Microsoft/Office/16.0/DTS/en-US%7b26D8222A-507A-9345-A169-423265E2B53D%7d/%7b53619763-1D19-4847-A446-04FF98261262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{53619763-1D19-4847-A446-04FF98261262}tf10002086.dotx</Template>
  <TotalTime>122</TotalTime>
  <Pages>6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5</cp:revision>
  <dcterms:created xsi:type="dcterms:W3CDTF">2018-09-28T15:17:00Z</dcterms:created>
  <dcterms:modified xsi:type="dcterms:W3CDTF">2018-10-19T03:47:00Z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